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219F9" w14:textId="77777777" w:rsidR="00BA07A6" w:rsidRDefault="00BA07A6" w:rsidP="00A301C6">
      <w:pPr>
        <w:rPr>
          <w:sz w:val="36"/>
          <w:szCs w:val="36"/>
        </w:rPr>
      </w:pPr>
    </w:p>
    <w:p w14:paraId="4CCE474D" w14:textId="4F546A62" w:rsidR="00A301C6" w:rsidRDefault="00A301C6" w:rsidP="00A301C6">
      <w:pPr>
        <w:rPr>
          <w:sz w:val="36"/>
          <w:szCs w:val="36"/>
        </w:rPr>
      </w:pPr>
      <w:r w:rsidRPr="00A301C6">
        <w:rPr>
          <w:rFonts w:ascii="Calibri" w:eastAsia="Calibri" w:hAnsi="Calibri" w:cs="Times New Roman"/>
          <w:noProof/>
          <w:kern w:val="0"/>
          <w:sz w:val="24"/>
          <w:szCs w:val="24"/>
          <w14:ligatures w14:val="none"/>
        </w:rPr>
        <w:drawing>
          <wp:anchor distT="0" distB="0" distL="114300" distR="114300" simplePos="0" relativeHeight="251658240" behindDoc="0" locked="0" layoutInCell="1" allowOverlap="1" wp14:anchorId="34EBAC0A" wp14:editId="7CC617FF">
            <wp:simplePos x="0" y="0"/>
            <wp:positionH relativeFrom="margin">
              <wp:posOffset>-570230</wp:posOffset>
            </wp:positionH>
            <wp:positionV relativeFrom="margin">
              <wp:posOffset>-379184</wp:posOffset>
            </wp:positionV>
            <wp:extent cx="3074670" cy="440055"/>
            <wp:effectExtent l="0" t="0" r="0" b="4445"/>
            <wp:wrapSquare wrapText="bothSides"/>
            <wp:docPr id="2040171495"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p>
    <w:p w14:paraId="6AEAF216" w14:textId="6D1153F1" w:rsidR="00C50E18" w:rsidRPr="00BA07A6" w:rsidRDefault="00152384" w:rsidP="009557C7">
      <w:pPr>
        <w:jc w:val="center"/>
        <w:rPr>
          <w:b/>
          <w:bCs/>
          <w:sz w:val="40"/>
          <w:szCs w:val="40"/>
        </w:rPr>
      </w:pPr>
      <w:r w:rsidRPr="00BA07A6">
        <w:rPr>
          <w:b/>
          <w:bCs/>
          <w:sz w:val="40"/>
          <w:szCs w:val="40"/>
        </w:rPr>
        <w:t>&lt;</w:t>
      </w:r>
      <w:r w:rsidR="00A301C6" w:rsidRPr="00BA07A6">
        <w:rPr>
          <w:b/>
          <w:bCs/>
          <w:sz w:val="40"/>
          <w:szCs w:val="40"/>
        </w:rPr>
        <w:t xml:space="preserve">Analyse du sommaire TP3 </w:t>
      </w:r>
      <w:r w:rsidRPr="00BA07A6">
        <w:rPr>
          <w:b/>
          <w:bCs/>
          <w:sz w:val="40"/>
          <w:szCs w:val="40"/>
        </w:rPr>
        <w:t>&gt;</w:t>
      </w:r>
    </w:p>
    <w:p w14:paraId="52561945" w14:textId="77777777" w:rsidR="009557C7" w:rsidRDefault="009557C7" w:rsidP="009557C7">
      <w:pPr>
        <w:jc w:val="center"/>
        <w:rPr>
          <w:sz w:val="36"/>
          <w:szCs w:val="36"/>
        </w:rPr>
      </w:pPr>
    </w:p>
    <w:p w14:paraId="4C145FD5" w14:textId="77777777" w:rsidR="009557C7" w:rsidRDefault="009557C7" w:rsidP="009557C7">
      <w:pPr>
        <w:jc w:val="center"/>
        <w:rPr>
          <w:sz w:val="36"/>
          <w:szCs w:val="36"/>
        </w:rPr>
      </w:pPr>
    </w:p>
    <w:p w14:paraId="44AD3A35" w14:textId="5AAEC25C" w:rsidR="00152384" w:rsidRPr="00BA07A6" w:rsidRDefault="00152384" w:rsidP="009557C7">
      <w:pPr>
        <w:jc w:val="center"/>
        <w:rPr>
          <w:b/>
          <w:bCs/>
          <w:sz w:val="36"/>
          <w:szCs w:val="36"/>
        </w:rPr>
      </w:pPr>
      <w:r w:rsidRPr="00BA07A6">
        <w:rPr>
          <w:b/>
          <w:bCs/>
          <w:sz w:val="36"/>
          <w:szCs w:val="36"/>
        </w:rPr>
        <w:t>Par</w:t>
      </w:r>
      <w:r w:rsidR="00730B75" w:rsidRPr="00BA07A6">
        <w:rPr>
          <w:b/>
          <w:bCs/>
          <w:sz w:val="36"/>
          <w:szCs w:val="36"/>
        </w:rPr>
        <w:t xml:space="preserve"> : </w:t>
      </w:r>
    </w:p>
    <w:p w14:paraId="27C49C45" w14:textId="2B295ECB" w:rsidR="00A301C6" w:rsidRPr="00683D75" w:rsidRDefault="00A301C6" w:rsidP="00A301C6">
      <w:pPr>
        <w:jc w:val="center"/>
        <w:rPr>
          <w:sz w:val="32"/>
          <w:szCs w:val="32"/>
          <w:lang w:val="en-US"/>
        </w:rPr>
      </w:pPr>
      <w:r w:rsidRPr="00683D75">
        <w:rPr>
          <w:sz w:val="32"/>
          <w:szCs w:val="32"/>
          <w:lang w:val="en-US"/>
        </w:rPr>
        <w:t>Dahdah</w:t>
      </w:r>
      <w:r w:rsidR="00683D75">
        <w:rPr>
          <w:sz w:val="32"/>
          <w:szCs w:val="32"/>
          <w:lang w:val="en-US"/>
        </w:rPr>
        <w:t xml:space="preserve"> </w:t>
      </w:r>
      <w:r w:rsidRPr="00683D75">
        <w:rPr>
          <w:sz w:val="32"/>
          <w:szCs w:val="32"/>
          <w:lang w:val="en-US"/>
        </w:rPr>
        <w:t>Walid</w:t>
      </w:r>
      <w:r w:rsidR="00683D75">
        <w:rPr>
          <w:sz w:val="32"/>
          <w:szCs w:val="32"/>
          <w:lang w:val="en-US"/>
        </w:rPr>
        <w:t xml:space="preserve">, </w:t>
      </w:r>
      <w:r w:rsidR="00AE719A">
        <w:rPr>
          <w:sz w:val="32"/>
          <w:szCs w:val="32"/>
          <w:lang w:val="en-US"/>
        </w:rPr>
        <w:t>6234440</w:t>
      </w:r>
    </w:p>
    <w:p w14:paraId="449ED633" w14:textId="4E347017" w:rsidR="00152384" w:rsidRPr="00683D75" w:rsidRDefault="00683D75" w:rsidP="00A301C6">
      <w:pPr>
        <w:jc w:val="center"/>
        <w:rPr>
          <w:sz w:val="32"/>
          <w:szCs w:val="32"/>
          <w:lang w:val="en-US"/>
        </w:rPr>
      </w:pPr>
      <w:r>
        <w:rPr>
          <w:sz w:val="32"/>
          <w:szCs w:val="32"/>
          <w:lang w:val="en-US"/>
        </w:rPr>
        <w:t>O</w:t>
      </w:r>
      <w:r w:rsidR="00152384" w:rsidRPr="00683D75">
        <w:rPr>
          <w:sz w:val="32"/>
          <w:szCs w:val="32"/>
          <w:lang w:val="en-US"/>
        </w:rPr>
        <w:t>uhammou Douae</w:t>
      </w:r>
      <w:r w:rsidR="00A301C6" w:rsidRPr="00683D75">
        <w:rPr>
          <w:sz w:val="32"/>
          <w:szCs w:val="32"/>
          <w:lang w:val="en-US"/>
        </w:rPr>
        <w:t xml:space="preserve"> </w:t>
      </w:r>
      <w:r>
        <w:rPr>
          <w:sz w:val="32"/>
          <w:szCs w:val="32"/>
          <w:lang w:val="en-US"/>
        </w:rPr>
        <w:t>,</w:t>
      </w:r>
      <w:r w:rsidR="00A301C6" w:rsidRPr="00683D75">
        <w:rPr>
          <w:sz w:val="32"/>
          <w:szCs w:val="32"/>
          <w:lang w:val="en-US"/>
        </w:rPr>
        <w:t xml:space="preserve"> 2290756</w:t>
      </w:r>
    </w:p>
    <w:p w14:paraId="25C8ADB8" w14:textId="64C66181" w:rsidR="00A301C6" w:rsidRPr="00730B75" w:rsidRDefault="00A301C6" w:rsidP="00A301C6">
      <w:pPr>
        <w:jc w:val="center"/>
        <w:rPr>
          <w:sz w:val="32"/>
          <w:szCs w:val="32"/>
        </w:rPr>
      </w:pPr>
      <w:r w:rsidRPr="00730B75">
        <w:rPr>
          <w:sz w:val="32"/>
          <w:szCs w:val="32"/>
        </w:rPr>
        <w:t>Belghith</w:t>
      </w:r>
      <w:r w:rsidR="00683D75" w:rsidRPr="00730B75">
        <w:rPr>
          <w:sz w:val="32"/>
          <w:szCs w:val="32"/>
        </w:rPr>
        <w:t xml:space="preserve"> </w:t>
      </w:r>
      <w:bookmarkStart w:id="0" w:name="_Int_QK3Rdi32"/>
      <w:proofErr w:type="gramStart"/>
      <w:r w:rsidRPr="00730B75">
        <w:rPr>
          <w:sz w:val="32"/>
          <w:szCs w:val="32"/>
        </w:rPr>
        <w:t>Malek</w:t>
      </w:r>
      <w:r w:rsidR="00AE719A" w:rsidRPr="00730B75">
        <w:rPr>
          <w:sz w:val="32"/>
          <w:szCs w:val="32"/>
        </w:rPr>
        <w:t xml:space="preserve"> ,</w:t>
      </w:r>
      <w:bookmarkEnd w:id="0"/>
      <w:proofErr w:type="gramEnd"/>
      <w:r w:rsidR="00AE719A" w:rsidRPr="00730B75">
        <w:rPr>
          <w:sz w:val="32"/>
          <w:szCs w:val="32"/>
        </w:rPr>
        <w:t xml:space="preserve"> </w:t>
      </w:r>
      <w:r w:rsidR="00692D3E" w:rsidRPr="00730B75">
        <w:rPr>
          <w:sz w:val="32"/>
          <w:szCs w:val="32"/>
        </w:rPr>
        <w:t>6245</w:t>
      </w:r>
      <w:r w:rsidR="00730B75" w:rsidRPr="00730B75">
        <w:rPr>
          <w:sz w:val="32"/>
          <w:szCs w:val="32"/>
        </w:rPr>
        <w:t>577</w:t>
      </w:r>
    </w:p>
    <w:p w14:paraId="10BC6057" w14:textId="77777777" w:rsidR="00A301C6" w:rsidRPr="00730B75" w:rsidRDefault="00A301C6" w:rsidP="009557C7">
      <w:pPr>
        <w:jc w:val="center"/>
        <w:rPr>
          <w:sz w:val="32"/>
          <w:szCs w:val="32"/>
        </w:rPr>
      </w:pPr>
    </w:p>
    <w:p w14:paraId="4B64CEC7" w14:textId="77777777" w:rsidR="009557C7" w:rsidRPr="00730B75" w:rsidRDefault="009557C7" w:rsidP="009557C7">
      <w:pPr>
        <w:jc w:val="center"/>
        <w:rPr>
          <w:sz w:val="36"/>
          <w:szCs w:val="36"/>
        </w:rPr>
      </w:pPr>
    </w:p>
    <w:p w14:paraId="755D7A69" w14:textId="77777777" w:rsidR="009557C7" w:rsidRPr="00730B75" w:rsidRDefault="009557C7" w:rsidP="009557C7">
      <w:pPr>
        <w:jc w:val="center"/>
        <w:rPr>
          <w:sz w:val="36"/>
          <w:szCs w:val="36"/>
        </w:rPr>
      </w:pPr>
    </w:p>
    <w:p w14:paraId="1E2E1159" w14:textId="27C130B6" w:rsidR="00152384" w:rsidRPr="00BA07A6" w:rsidRDefault="00152384" w:rsidP="009557C7">
      <w:pPr>
        <w:jc w:val="center"/>
        <w:rPr>
          <w:b/>
          <w:bCs/>
          <w:sz w:val="32"/>
          <w:szCs w:val="32"/>
        </w:rPr>
      </w:pPr>
      <w:r w:rsidRPr="00BA07A6">
        <w:rPr>
          <w:b/>
          <w:bCs/>
          <w:sz w:val="32"/>
          <w:szCs w:val="32"/>
        </w:rPr>
        <w:t>Travail présenté à</w:t>
      </w:r>
      <w:r w:rsidR="00730B75" w:rsidRPr="00BA07A6">
        <w:rPr>
          <w:b/>
          <w:bCs/>
          <w:sz w:val="32"/>
          <w:szCs w:val="32"/>
        </w:rPr>
        <w:t> :</w:t>
      </w:r>
    </w:p>
    <w:p w14:paraId="685C38E7" w14:textId="080747A7" w:rsidR="00152384" w:rsidRPr="009557C7" w:rsidRDefault="00730B75" w:rsidP="009557C7">
      <w:pPr>
        <w:jc w:val="center"/>
        <w:rPr>
          <w:sz w:val="32"/>
          <w:szCs w:val="32"/>
        </w:rPr>
      </w:pPr>
      <w:r>
        <w:rPr>
          <w:sz w:val="32"/>
          <w:szCs w:val="32"/>
        </w:rPr>
        <w:t xml:space="preserve">Monsieur </w:t>
      </w:r>
      <w:r w:rsidR="00A301C6" w:rsidRPr="00A301C6">
        <w:rPr>
          <w:sz w:val="32"/>
          <w:szCs w:val="32"/>
        </w:rPr>
        <w:t>Mohammed Salim Meflah</w:t>
      </w:r>
    </w:p>
    <w:p w14:paraId="34FFF140" w14:textId="1047F93C" w:rsidR="00152384" w:rsidRPr="009557C7" w:rsidRDefault="00152384" w:rsidP="009557C7">
      <w:pPr>
        <w:jc w:val="center"/>
        <w:rPr>
          <w:sz w:val="32"/>
          <w:szCs w:val="32"/>
        </w:rPr>
      </w:pPr>
      <w:r w:rsidRPr="009557C7">
        <w:rPr>
          <w:sz w:val="32"/>
          <w:szCs w:val="32"/>
        </w:rPr>
        <w:t>Dans le cadre du cours</w:t>
      </w:r>
      <w:r w:rsidR="00730B75">
        <w:rPr>
          <w:sz w:val="32"/>
          <w:szCs w:val="32"/>
        </w:rPr>
        <w:t> :</w:t>
      </w:r>
    </w:p>
    <w:p w14:paraId="59D6FD57" w14:textId="5C6DDEE9" w:rsidR="00152384" w:rsidRPr="009557C7" w:rsidRDefault="00A301C6" w:rsidP="009557C7">
      <w:pPr>
        <w:jc w:val="center"/>
        <w:rPr>
          <w:sz w:val="32"/>
          <w:szCs w:val="32"/>
        </w:rPr>
      </w:pPr>
      <w:r w:rsidRPr="00A301C6">
        <w:rPr>
          <w:sz w:val="32"/>
          <w:szCs w:val="32"/>
        </w:rPr>
        <w:t>APPLICATIONS WEB</w:t>
      </w:r>
    </w:p>
    <w:p w14:paraId="27C1CB53" w14:textId="22F422EC" w:rsidR="009557C7" w:rsidRPr="009557C7" w:rsidRDefault="00152384" w:rsidP="009557C7">
      <w:pPr>
        <w:jc w:val="center"/>
        <w:rPr>
          <w:sz w:val="32"/>
          <w:szCs w:val="32"/>
        </w:rPr>
      </w:pPr>
      <w:r w:rsidRPr="009557C7">
        <w:rPr>
          <w:sz w:val="32"/>
          <w:szCs w:val="32"/>
        </w:rPr>
        <w:t>Groupe</w:t>
      </w:r>
      <w:r w:rsidR="00730B75">
        <w:rPr>
          <w:sz w:val="32"/>
          <w:szCs w:val="32"/>
        </w:rPr>
        <w:t xml:space="preserve"> : </w:t>
      </w:r>
      <w:r w:rsidRPr="009557C7">
        <w:rPr>
          <w:sz w:val="32"/>
          <w:szCs w:val="32"/>
        </w:rPr>
        <w:t xml:space="preserve"> </w:t>
      </w:r>
      <w:r w:rsidR="00A301C6" w:rsidRPr="00A301C6">
        <w:rPr>
          <w:sz w:val="32"/>
          <w:szCs w:val="32"/>
        </w:rPr>
        <w:t>gr. 00003</w:t>
      </w:r>
    </w:p>
    <w:p w14:paraId="50A1E506" w14:textId="77777777" w:rsidR="009557C7" w:rsidRDefault="009557C7" w:rsidP="009557C7">
      <w:pPr>
        <w:jc w:val="center"/>
        <w:rPr>
          <w:sz w:val="36"/>
          <w:szCs w:val="36"/>
        </w:rPr>
      </w:pPr>
    </w:p>
    <w:p w14:paraId="6DDC0805" w14:textId="77777777" w:rsidR="009557C7" w:rsidRDefault="009557C7" w:rsidP="009557C7">
      <w:pPr>
        <w:jc w:val="center"/>
        <w:rPr>
          <w:sz w:val="36"/>
          <w:szCs w:val="36"/>
        </w:rPr>
      </w:pPr>
    </w:p>
    <w:p w14:paraId="22A1774F" w14:textId="0AE19177" w:rsidR="009557C7" w:rsidRPr="009557C7" w:rsidRDefault="00152384" w:rsidP="00A301C6">
      <w:pPr>
        <w:jc w:val="center"/>
        <w:rPr>
          <w:sz w:val="28"/>
          <w:szCs w:val="28"/>
        </w:rPr>
      </w:pPr>
      <w:r w:rsidRPr="009557C7">
        <w:rPr>
          <w:sz w:val="28"/>
          <w:szCs w:val="28"/>
        </w:rPr>
        <w:t>Collège de Bois</w:t>
      </w:r>
      <w:r w:rsidR="009557C7" w:rsidRPr="009557C7">
        <w:rPr>
          <w:sz w:val="28"/>
          <w:szCs w:val="28"/>
        </w:rPr>
        <w:t>-de-Boulogne</w:t>
      </w:r>
    </w:p>
    <w:p w14:paraId="276AE6D2" w14:textId="52546633" w:rsidR="009557C7" w:rsidRDefault="00A301C6" w:rsidP="009557C7">
      <w:pPr>
        <w:jc w:val="center"/>
        <w:rPr>
          <w:sz w:val="28"/>
          <w:szCs w:val="28"/>
        </w:rPr>
      </w:pPr>
      <w:r>
        <w:rPr>
          <w:sz w:val="28"/>
          <w:szCs w:val="28"/>
        </w:rPr>
        <w:t>30 mai 2024</w:t>
      </w:r>
    </w:p>
    <w:p w14:paraId="4B25C6F4" w14:textId="77777777" w:rsidR="009557C7" w:rsidRDefault="009557C7" w:rsidP="009557C7">
      <w:pPr>
        <w:jc w:val="center"/>
        <w:rPr>
          <w:sz w:val="28"/>
          <w:szCs w:val="28"/>
        </w:rPr>
      </w:pPr>
    </w:p>
    <w:p w14:paraId="034E4F1E" w14:textId="77777777" w:rsidR="009557C7" w:rsidRDefault="009557C7" w:rsidP="009557C7">
      <w:pPr>
        <w:jc w:val="center"/>
        <w:rPr>
          <w:sz w:val="28"/>
          <w:szCs w:val="28"/>
        </w:rPr>
      </w:pPr>
    </w:p>
    <w:p w14:paraId="6E3DE885" w14:textId="77777777" w:rsidR="009557C7" w:rsidRDefault="009557C7" w:rsidP="009557C7">
      <w:pPr>
        <w:jc w:val="center"/>
        <w:rPr>
          <w:sz w:val="28"/>
          <w:szCs w:val="28"/>
        </w:rPr>
      </w:pPr>
    </w:p>
    <w:p w14:paraId="580E201E" w14:textId="77777777" w:rsidR="009557C7" w:rsidRDefault="009557C7" w:rsidP="009557C7">
      <w:pPr>
        <w:jc w:val="center"/>
        <w:rPr>
          <w:sz w:val="28"/>
          <w:szCs w:val="28"/>
        </w:rPr>
      </w:pPr>
    </w:p>
    <w:p w14:paraId="30F2FB96" w14:textId="77777777" w:rsidR="00CD7070" w:rsidRDefault="00CD7070" w:rsidP="00CD7070">
      <w:pPr>
        <w:jc w:val="center"/>
        <w:rPr>
          <w:b/>
          <w:bCs/>
          <w:sz w:val="36"/>
          <w:szCs w:val="36"/>
        </w:rPr>
      </w:pPr>
      <w:r w:rsidRPr="00CD7070">
        <w:rPr>
          <w:b/>
          <w:bCs/>
          <w:sz w:val="36"/>
          <w:szCs w:val="36"/>
        </w:rPr>
        <w:t>TABLE DE</w:t>
      </w:r>
      <w:r>
        <w:rPr>
          <w:b/>
          <w:bCs/>
          <w:sz w:val="36"/>
          <w:szCs w:val="36"/>
        </w:rPr>
        <w:t>S</w:t>
      </w:r>
      <w:r w:rsidRPr="00CD7070">
        <w:rPr>
          <w:b/>
          <w:bCs/>
          <w:sz w:val="36"/>
          <w:szCs w:val="36"/>
        </w:rPr>
        <w:t xml:space="preserve"> MATIÈRES</w:t>
      </w:r>
    </w:p>
    <w:sdt>
      <w:sdtPr>
        <w:rPr>
          <w:rFonts w:asciiTheme="minorHAnsi" w:eastAsiaTheme="minorEastAsia" w:hAnsiTheme="minorHAnsi" w:cstheme="minorBidi"/>
          <w:color w:val="auto"/>
          <w:kern w:val="2"/>
          <w:sz w:val="22"/>
          <w:szCs w:val="22"/>
          <w:lang w:val="fr-FR" w:eastAsia="en-US"/>
          <w14:ligatures w14:val="standardContextual"/>
        </w:rPr>
        <w:id w:val="-701084656"/>
        <w:docPartObj>
          <w:docPartGallery w:val="Table of Contents"/>
          <w:docPartUnique/>
        </w:docPartObj>
      </w:sdtPr>
      <w:sdtEndPr>
        <w:rPr>
          <w:b/>
        </w:rPr>
      </w:sdtEndPr>
      <w:sdtContent>
        <w:p w14:paraId="74AA776A" w14:textId="77777777" w:rsidR="00CD7070" w:rsidRDefault="00CD7070">
          <w:pPr>
            <w:pStyle w:val="En-ttedetabledesmatires"/>
          </w:pPr>
        </w:p>
        <w:p w14:paraId="57255525" w14:textId="74CA01DB" w:rsidR="00084221" w:rsidRDefault="00CD7070">
          <w:pPr>
            <w:pStyle w:val="TM1"/>
            <w:tabs>
              <w:tab w:val="right" w:leader="dot" w:pos="9396"/>
            </w:tabs>
            <w:rPr>
              <w:rFonts w:eastAsiaTheme="minorEastAsia"/>
              <w:noProof/>
              <w:sz w:val="24"/>
              <w:szCs w:val="24"/>
              <w:lang w:eastAsia="fr-CA"/>
            </w:rPr>
          </w:pPr>
          <w:r>
            <w:fldChar w:fldCharType="begin"/>
          </w:r>
          <w:r>
            <w:instrText xml:space="preserve"> TOC \o "1-3" \h \z \u </w:instrText>
          </w:r>
          <w:r>
            <w:fldChar w:fldCharType="separate"/>
          </w:r>
          <w:hyperlink w:anchor="_Toc167999332" w:history="1">
            <w:r w:rsidR="00084221" w:rsidRPr="003963E3">
              <w:rPr>
                <w:rStyle w:val="Hyperlien"/>
                <w:noProof/>
              </w:rPr>
              <w:t>TP3 – Application Web – Livrable 1</w:t>
            </w:r>
            <w:r w:rsidR="00084221">
              <w:rPr>
                <w:noProof/>
                <w:webHidden/>
              </w:rPr>
              <w:tab/>
            </w:r>
            <w:r w:rsidR="00084221">
              <w:rPr>
                <w:noProof/>
                <w:webHidden/>
              </w:rPr>
              <w:fldChar w:fldCharType="begin"/>
            </w:r>
            <w:r w:rsidR="00084221">
              <w:rPr>
                <w:noProof/>
                <w:webHidden/>
              </w:rPr>
              <w:instrText xml:space="preserve"> PAGEREF _Toc167999332 \h </w:instrText>
            </w:r>
            <w:r w:rsidR="00084221">
              <w:rPr>
                <w:noProof/>
                <w:webHidden/>
              </w:rPr>
            </w:r>
            <w:r w:rsidR="00084221">
              <w:rPr>
                <w:noProof/>
                <w:webHidden/>
              </w:rPr>
              <w:fldChar w:fldCharType="separate"/>
            </w:r>
            <w:r w:rsidR="00BA07A6">
              <w:rPr>
                <w:noProof/>
                <w:webHidden/>
              </w:rPr>
              <w:t>3</w:t>
            </w:r>
            <w:r w:rsidR="00084221">
              <w:rPr>
                <w:noProof/>
                <w:webHidden/>
              </w:rPr>
              <w:fldChar w:fldCharType="end"/>
            </w:r>
          </w:hyperlink>
        </w:p>
        <w:p w14:paraId="4E40441B" w14:textId="5BDC4435" w:rsidR="00084221" w:rsidRDefault="00084221">
          <w:pPr>
            <w:pStyle w:val="TM2"/>
            <w:tabs>
              <w:tab w:val="right" w:leader="dot" w:pos="9396"/>
            </w:tabs>
            <w:rPr>
              <w:rFonts w:eastAsiaTheme="minorEastAsia"/>
              <w:noProof/>
              <w:sz w:val="24"/>
              <w:szCs w:val="24"/>
              <w:lang w:eastAsia="fr-CA"/>
            </w:rPr>
          </w:pPr>
          <w:hyperlink w:anchor="_Toc167999333" w:history="1">
            <w:r w:rsidRPr="003963E3">
              <w:rPr>
                <w:rStyle w:val="Hyperlien"/>
                <w:noProof/>
              </w:rPr>
              <w:t>Consignes :</w:t>
            </w:r>
            <w:r>
              <w:rPr>
                <w:noProof/>
                <w:webHidden/>
              </w:rPr>
              <w:tab/>
            </w:r>
            <w:r>
              <w:rPr>
                <w:noProof/>
                <w:webHidden/>
              </w:rPr>
              <w:fldChar w:fldCharType="begin"/>
            </w:r>
            <w:r>
              <w:rPr>
                <w:noProof/>
                <w:webHidden/>
              </w:rPr>
              <w:instrText xml:space="preserve"> PAGEREF _Toc167999333 \h </w:instrText>
            </w:r>
            <w:r>
              <w:rPr>
                <w:noProof/>
                <w:webHidden/>
              </w:rPr>
            </w:r>
            <w:r>
              <w:rPr>
                <w:noProof/>
                <w:webHidden/>
              </w:rPr>
              <w:fldChar w:fldCharType="separate"/>
            </w:r>
            <w:r w:rsidR="00BA07A6">
              <w:rPr>
                <w:noProof/>
                <w:webHidden/>
              </w:rPr>
              <w:t>3</w:t>
            </w:r>
            <w:r>
              <w:rPr>
                <w:noProof/>
                <w:webHidden/>
              </w:rPr>
              <w:fldChar w:fldCharType="end"/>
            </w:r>
          </w:hyperlink>
        </w:p>
        <w:p w14:paraId="1281AD95" w14:textId="02EB21A0" w:rsidR="00084221" w:rsidRDefault="00084221">
          <w:pPr>
            <w:pStyle w:val="TM2"/>
            <w:tabs>
              <w:tab w:val="right" w:leader="dot" w:pos="9396"/>
            </w:tabs>
            <w:rPr>
              <w:rFonts w:eastAsiaTheme="minorEastAsia"/>
              <w:noProof/>
              <w:sz w:val="24"/>
              <w:szCs w:val="24"/>
              <w:lang w:eastAsia="fr-CA"/>
            </w:rPr>
          </w:pPr>
          <w:hyperlink w:anchor="_Toc167999334" w:history="1">
            <w:r w:rsidRPr="003963E3">
              <w:rPr>
                <w:rStyle w:val="Hyperlien"/>
                <w:noProof/>
              </w:rPr>
              <w:t>Nature du projet</w:t>
            </w:r>
            <w:r>
              <w:rPr>
                <w:noProof/>
                <w:webHidden/>
              </w:rPr>
              <w:tab/>
            </w:r>
            <w:r>
              <w:rPr>
                <w:noProof/>
                <w:webHidden/>
              </w:rPr>
              <w:fldChar w:fldCharType="begin"/>
            </w:r>
            <w:r>
              <w:rPr>
                <w:noProof/>
                <w:webHidden/>
              </w:rPr>
              <w:instrText xml:space="preserve"> PAGEREF _Toc167999334 \h </w:instrText>
            </w:r>
            <w:r>
              <w:rPr>
                <w:noProof/>
                <w:webHidden/>
              </w:rPr>
            </w:r>
            <w:r>
              <w:rPr>
                <w:noProof/>
                <w:webHidden/>
              </w:rPr>
              <w:fldChar w:fldCharType="separate"/>
            </w:r>
            <w:r w:rsidR="00BA07A6">
              <w:rPr>
                <w:noProof/>
                <w:webHidden/>
              </w:rPr>
              <w:t>3</w:t>
            </w:r>
            <w:r>
              <w:rPr>
                <w:noProof/>
                <w:webHidden/>
              </w:rPr>
              <w:fldChar w:fldCharType="end"/>
            </w:r>
          </w:hyperlink>
        </w:p>
        <w:p w14:paraId="13ECE494" w14:textId="6B57F985" w:rsidR="00084221" w:rsidRDefault="00084221">
          <w:pPr>
            <w:pStyle w:val="TM2"/>
            <w:tabs>
              <w:tab w:val="right" w:leader="dot" w:pos="9396"/>
            </w:tabs>
            <w:rPr>
              <w:rFonts w:eastAsiaTheme="minorEastAsia"/>
              <w:noProof/>
              <w:sz w:val="24"/>
              <w:szCs w:val="24"/>
              <w:lang w:eastAsia="fr-CA"/>
            </w:rPr>
          </w:pPr>
          <w:hyperlink w:anchor="_Toc167999335" w:history="1">
            <w:r w:rsidRPr="003963E3">
              <w:rPr>
                <w:rStyle w:val="Hyperlien"/>
                <w:noProof/>
              </w:rPr>
              <w:t>Modèle de données logique</w:t>
            </w:r>
            <w:r>
              <w:rPr>
                <w:noProof/>
                <w:webHidden/>
              </w:rPr>
              <w:tab/>
            </w:r>
            <w:r>
              <w:rPr>
                <w:noProof/>
                <w:webHidden/>
              </w:rPr>
              <w:fldChar w:fldCharType="begin"/>
            </w:r>
            <w:r>
              <w:rPr>
                <w:noProof/>
                <w:webHidden/>
              </w:rPr>
              <w:instrText xml:space="preserve"> PAGEREF _Toc167999335 \h </w:instrText>
            </w:r>
            <w:r>
              <w:rPr>
                <w:noProof/>
                <w:webHidden/>
              </w:rPr>
            </w:r>
            <w:r>
              <w:rPr>
                <w:noProof/>
                <w:webHidden/>
              </w:rPr>
              <w:fldChar w:fldCharType="separate"/>
            </w:r>
            <w:r w:rsidR="00BA07A6">
              <w:rPr>
                <w:noProof/>
                <w:webHidden/>
              </w:rPr>
              <w:t>3</w:t>
            </w:r>
            <w:r>
              <w:rPr>
                <w:noProof/>
                <w:webHidden/>
              </w:rPr>
              <w:fldChar w:fldCharType="end"/>
            </w:r>
          </w:hyperlink>
        </w:p>
        <w:p w14:paraId="0209C521" w14:textId="5AA07F14" w:rsidR="00084221" w:rsidRDefault="00084221">
          <w:pPr>
            <w:pStyle w:val="TM2"/>
            <w:tabs>
              <w:tab w:val="right" w:leader="dot" w:pos="9396"/>
            </w:tabs>
            <w:rPr>
              <w:rFonts w:eastAsiaTheme="minorEastAsia"/>
              <w:noProof/>
              <w:sz w:val="24"/>
              <w:szCs w:val="24"/>
              <w:lang w:eastAsia="fr-CA"/>
            </w:rPr>
          </w:pPr>
          <w:hyperlink w:anchor="_Toc167999336" w:history="1">
            <w:r w:rsidRPr="003963E3">
              <w:rPr>
                <w:rStyle w:val="Hyperlien"/>
                <w:noProof/>
              </w:rPr>
              <w:t>Clé de lecture du modèle de données</w:t>
            </w:r>
            <w:r>
              <w:rPr>
                <w:noProof/>
                <w:webHidden/>
              </w:rPr>
              <w:tab/>
            </w:r>
            <w:r>
              <w:rPr>
                <w:noProof/>
                <w:webHidden/>
              </w:rPr>
              <w:fldChar w:fldCharType="begin"/>
            </w:r>
            <w:r>
              <w:rPr>
                <w:noProof/>
                <w:webHidden/>
              </w:rPr>
              <w:instrText xml:space="preserve"> PAGEREF _Toc167999336 \h </w:instrText>
            </w:r>
            <w:r>
              <w:rPr>
                <w:noProof/>
                <w:webHidden/>
              </w:rPr>
            </w:r>
            <w:r>
              <w:rPr>
                <w:noProof/>
                <w:webHidden/>
              </w:rPr>
              <w:fldChar w:fldCharType="separate"/>
            </w:r>
            <w:r w:rsidR="00BA07A6">
              <w:rPr>
                <w:noProof/>
                <w:webHidden/>
              </w:rPr>
              <w:t>4</w:t>
            </w:r>
            <w:r>
              <w:rPr>
                <w:noProof/>
                <w:webHidden/>
              </w:rPr>
              <w:fldChar w:fldCharType="end"/>
            </w:r>
          </w:hyperlink>
        </w:p>
        <w:p w14:paraId="4BDC41C7" w14:textId="35951285" w:rsidR="00084221" w:rsidRDefault="00084221">
          <w:pPr>
            <w:pStyle w:val="TM2"/>
            <w:tabs>
              <w:tab w:val="right" w:leader="dot" w:pos="9396"/>
            </w:tabs>
            <w:rPr>
              <w:rFonts w:eastAsiaTheme="minorEastAsia"/>
              <w:noProof/>
              <w:sz w:val="24"/>
              <w:szCs w:val="24"/>
              <w:lang w:eastAsia="fr-CA"/>
            </w:rPr>
          </w:pPr>
          <w:hyperlink w:anchor="_Toc167999337" w:history="1">
            <w:r w:rsidRPr="003963E3">
              <w:rPr>
                <w:rStyle w:val="Hyperlien"/>
                <w:noProof/>
              </w:rPr>
              <w:t>Croquis d’écran</w:t>
            </w:r>
            <w:r>
              <w:rPr>
                <w:noProof/>
                <w:webHidden/>
              </w:rPr>
              <w:tab/>
            </w:r>
            <w:r>
              <w:rPr>
                <w:noProof/>
                <w:webHidden/>
              </w:rPr>
              <w:fldChar w:fldCharType="begin"/>
            </w:r>
            <w:r>
              <w:rPr>
                <w:noProof/>
                <w:webHidden/>
              </w:rPr>
              <w:instrText xml:space="preserve"> PAGEREF _Toc167999337 \h </w:instrText>
            </w:r>
            <w:r>
              <w:rPr>
                <w:noProof/>
                <w:webHidden/>
              </w:rPr>
            </w:r>
            <w:r>
              <w:rPr>
                <w:noProof/>
                <w:webHidden/>
              </w:rPr>
              <w:fldChar w:fldCharType="separate"/>
            </w:r>
            <w:r w:rsidR="00BA07A6">
              <w:rPr>
                <w:noProof/>
                <w:webHidden/>
              </w:rPr>
              <w:t>5</w:t>
            </w:r>
            <w:r>
              <w:rPr>
                <w:noProof/>
                <w:webHidden/>
              </w:rPr>
              <w:fldChar w:fldCharType="end"/>
            </w:r>
          </w:hyperlink>
        </w:p>
        <w:p w14:paraId="5BD45160" w14:textId="5E2C664D" w:rsidR="00084221" w:rsidRDefault="00084221">
          <w:pPr>
            <w:pStyle w:val="TM3"/>
            <w:tabs>
              <w:tab w:val="right" w:leader="dot" w:pos="9396"/>
            </w:tabs>
            <w:rPr>
              <w:rFonts w:eastAsiaTheme="minorEastAsia"/>
              <w:noProof/>
              <w:sz w:val="24"/>
              <w:szCs w:val="24"/>
              <w:lang w:eastAsia="fr-CA"/>
            </w:rPr>
          </w:pPr>
          <w:hyperlink w:anchor="_Toc167999338" w:history="1">
            <w:r w:rsidRPr="003963E3">
              <w:rPr>
                <w:rStyle w:val="Hyperlien"/>
                <w:noProof/>
              </w:rPr>
              <w:t>L’accueil</w:t>
            </w:r>
            <w:r>
              <w:rPr>
                <w:noProof/>
                <w:webHidden/>
              </w:rPr>
              <w:tab/>
            </w:r>
            <w:r>
              <w:rPr>
                <w:noProof/>
                <w:webHidden/>
              </w:rPr>
              <w:fldChar w:fldCharType="begin"/>
            </w:r>
            <w:r>
              <w:rPr>
                <w:noProof/>
                <w:webHidden/>
              </w:rPr>
              <w:instrText xml:space="preserve"> PAGEREF _Toc167999338 \h </w:instrText>
            </w:r>
            <w:r>
              <w:rPr>
                <w:noProof/>
                <w:webHidden/>
              </w:rPr>
            </w:r>
            <w:r>
              <w:rPr>
                <w:noProof/>
                <w:webHidden/>
              </w:rPr>
              <w:fldChar w:fldCharType="separate"/>
            </w:r>
            <w:r w:rsidR="00BA07A6">
              <w:rPr>
                <w:noProof/>
                <w:webHidden/>
              </w:rPr>
              <w:t>5</w:t>
            </w:r>
            <w:r>
              <w:rPr>
                <w:noProof/>
                <w:webHidden/>
              </w:rPr>
              <w:fldChar w:fldCharType="end"/>
            </w:r>
          </w:hyperlink>
        </w:p>
        <w:p w14:paraId="7B42B7CC" w14:textId="6773413C" w:rsidR="00084221" w:rsidRDefault="00084221">
          <w:pPr>
            <w:pStyle w:val="TM2"/>
            <w:tabs>
              <w:tab w:val="right" w:leader="dot" w:pos="9396"/>
            </w:tabs>
            <w:rPr>
              <w:rFonts w:eastAsiaTheme="minorEastAsia"/>
              <w:noProof/>
              <w:sz w:val="24"/>
              <w:szCs w:val="24"/>
              <w:lang w:eastAsia="fr-CA"/>
            </w:rPr>
          </w:pPr>
          <w:hyperlink w:anchor="_Toc167999339" w:history="1">
            <w:r w:rsidRPr="003963E3">
              <w:rPr>
                <w:rStyle w:val="Hyperlien"/>
                <w:noProof/>
              </w:rPr>
              <w:t>Référence</w:t>
            </w:r>
            <w:r>
              <w:rPr>
                <w:noProof/>
                <w:webHidden/>
              </w:rPr>
              <w:tab/>
            </w:r>
            <w:r>
              <w:rPr>
                <w:noProof/>
                <w:webHidden/>
              </w:rPr>
              <w:fldChar w:fldCharType="begin"/>
            </w:r>
            <w:r>
              <w:rPr>
                <w:noProof/>
                <w:webHidden/>
              </w:rPr>
              <w:instrText xml:space="preserve"> PAGEREF _Toc167999339 \h </w:instrText>
            </w:r>
            <w:r>
              <w:rPr>
                <w:noProof/>
                <w:webHidden/>
              </w:rPr>
            </w:r>
            <w:r>
              <w:rPr>
                <w:noProof/>
                <w:webHidden/>
              </w:rPr>
              <w:fldChar w:fldCharType="separate"/>
            </w:r>
            <w:r w:rsidR="00BA07A6">
              <w:rPr>
                <w:noProof/>
                <w:webHidden/>
              </w:rPr>
              <w:t>6</w:t>
            </w:r>
            <w:r>
              <w:rPr>
                <w:noProof/>
                <w:webHidden/>
              </w:rPr>
              <w:fldChar w:fldCharType="end"/>
            </w:r>
          </w:hyperlink>
        </w:p>
        <w:p w14:paraId="49920AD7" w14:textId="04DA44F2" w:rsidR="00084221" w:rsidRDefault="00084221">
          <w:pPr>
            <w:pStyle w:val="TM2"/>
            <w:tabs>
              <w:tab w:val="right" w:leader="dot" w:pos="9396"/>
            </w:tabs>
            <w:rPr>
              <w:rFonts w:eastAsiaTheme="minorEastAsia"/>
              <w:noProof/>
              <w:sz w:val="24"/>
              <w:szCs w:val="24"/>
              <w:lang w:eastAsia="fr-CA"/>
            </w:rPr>
          </w:pPr>
          <w:hyperlink w:anchor="_Toc167999340" w:history="1">
            <w:r w:rsidRPr="003963E3">
              <w:rPr>
                <w:rStyle w:val="Hyperlien"/>
                <w:noProof/>
              </w:rPr>
              <w:t>Difficultés</w:t>
            </w:r>
            <w:r>
              <w:rPr>
                <w:noProof/>
                <w:webHidden/>
              </w:rPr>
              <w:tab/>
            </w:r>
            <w:r>
              <w:rPr>
                <w:noProof/>
                <w:webHidden/>
              </w:rPr>
              <w:fldChar w:fldCharType="begin"/>
            </w:r>
            <w:r>
              <w:rPr>
                <w:noProof/>
                <w:webHidden/>
              </w:rPr>
              <w:instrText xml:space="preserve"> PAGEREF _Toc167999340 \h </w:instrText>
            </w:r>
            <w:r>
              <w:rPr>
                <w:noProof/>
                <w:webHidden/>
              </w:rPr>
            </w:r>
            <w:r>
              <w:rPr>
                <w:noProof/>
                <w:webHidden/>
              </w:rPr>
              <w:fldChar w:fldCharType="separate"/>
            </w:r>
            <w:r w:rsidR="00BA07A6">
              <w:rPr>
                <w:noProof/>
                <w:webHidden/>
              </w:rPr>
              <w:t>6</w:t>
            </w:r>
            <w:r>
              <w:rPr>
                <w:noProof/>
                <w:webHidden/>
              </w:rPr>
              <w:fldChar w:fldCharType="end"/>
            </w:r>
          </w:hyperlink>
        </w:p>
        <w:p w14:paraId="02B6AC02" w14:textId="6D73EBE8" w:rsidR="00084221" w:rsidRDefault="00084221">
          <w:pPr>
            <w:pStyle w:val="TM3"/>
            <w:tabs>
              <w:tab w:val="right" w:leader="dot" w:pos="9396"/>
            </w:tabs>
            <w:rPr>
              <w:rFonts w:eastAsiaTheme="minorEastAsia"/>
              <w:noProof/>
              <w:sz w:val="24"/>
              <w:szCs w:val="24"/>
              <w:lang w:eastAsia="fr-CA"/>
            </w:rPr>
          </w:pPr>
          <w:hyperlink w:anchor="_Toc167999341" w:history="1">
            <w:r w:rsidRPr="003963E3">
              <w:rPr>
                <w:rStyle w:val="Hyperlien"/>
                <w:noProof/>
              </w:rPr>
              <w:t>Malek</w:t>
            </w:r>
            <w:r>
              <w:rPr>
                <w:noProof/>
                <w:webHidden/>
              </w:rPr>
              <w:tab/>
            </w:r>
            <w:r>
              <w:rPr>
                <w:noProof/>
                <w:webHidden/>
              </w:rPr>
              <w:fldChar w:fldCharType="begin"/>
            </w:r>
            <w:r>
              <w:rPr>
                <w:noProof/>
                <w:webHidden/>
              </w:rPr>
              <w:instrText xml:space="preserve"> PAGEREF _Toc167999341 \h </w:instrText>
            </w:r>
            <w:r>
              <w:rPr>
                <w:noProof/>
                <w:webHidden/>
              </w:rPr>
            </w:r>
            <w:r>
              <w:rPr>
                <w:noProof/>
                <w:webHidden/>
              </w:rPr>
              <w:fldChar w:fldCharType="separate"/>
            </w:r>
            <w:r w:rsidR="00BA07A6">
              <w:rPr>
                <w:noProof/>
                <w:webHidden/>
              </w:rPr>
              <w:t>6</w:t>
            </w:r>
            <w:r>
              <w:rPr>
                <w:noProof/>
                <w:webHidden/>
              </w:rPr>
              <w:fldChar w:fldCharType="end"/>
            </w:r>
          </w:hyperlink>
        </w:p>
        <w:p w14:paraId="34F16A4C" w14:textId="6A22D417" w:rsidR="00084221" w:rsidRDefault="00084221">
          <w:pPr>
            <w:pStyle w:val="TM3"/>
            <w:tabs>
              <w:tab w:val="right" w:leader="dot" w:pos="9396"/>
            </w:tabs>
            <w:rPr>
              <w:rFonts w:eastAsiaTheme="minorEastAsia"/>
              <w:noProof/>
              <w:sz w:val="24"/>
              <w:szCs w:val="24"/>
              <w:lang w:eastAsia="fr-CA"/>
            </w:rPr>
          </w:pPr>
          <w:hyperlink w:anchor="_Toc167999342" w:history="1">
            <w:r w:rsidRPr="003963E3">
              <w:rPr>
                <w:rStyle w:val="Hyperlien"/>
                <w:noProof/>
              </w:rPr>
              <w:t>Walid</w:t>
            </w:r>
            <w:r>
              <w:rPr>
                <w:noProof/>
                <w:webHidden/>
              </w:rPr>
              <w:tab/>
            </w:r>
            <w:r>
              <w:rPr>
                <w:noProof/>
                <w:webHidden/>
              </w:rPr>
              <w:fldChar w:fldCharType="begin"/>
            </w:r>
            <w:r>
              <w:rPr>
                <w:noProof/>
                <w:webHidden/>
              </w:rPr>
              <w:instrText xml:space="preserve"> PAGEREF _Toc167999342 \h </w:instrText>
            </w:r>
            <w:r>
              <w:rPr>
                <w:noProof/>
                <w:webHidden/>
              </w:rPr>
            </w:r>
            <w:r>
              <w:rPr>
                <w:noProof/>
                <w:webHidden/>
              </w:rPr>
              <w:fldChar w:fldCharType="separate"/>
            </w:r>
            <w:r w:rsidR="00BA07A6">
              <w:rPr>
                <w:noProof/>
                <w:webHidden/>
              </w:rPr>
              <w:t>7</w:t>
            </w:r>
            <w:r>
              <w:rPr>
                <w:noProof/>
                <w:webHidden/>
              </w:rPr>
              <w:fldChar w:fldCharType="end"/>
            </w:r>
          </w:hyperlink>
        </w:p>
        <w:p w14:paraId="2C87A77A" w14:textId="166E99F2" w:rsidR="00084221" w:rsidRDefault="00084221">
          <w:pPr>
            <w:pStyle w:val="TM3"/>
            <w:tabs>
              <w:tab w:val="right" w:leader="dot" w:pos="9396"/>
            </w:tabs>
            <w:rPr>
              <w:rFonts w:eastAsiaTheme="minorEastAsia"/>
              <w:noProof/>
              <w:sz w:val="24"/>
              <w:szCs w:val="24"/>
              <w:lang w:eastAsia="fr-CA"/>
            </w:rPr>
          </w:pPr>
          <w:hyperlink w:anchor="_Toc167999343" w:history="1">
            <w:r w:rsidRPr="003963E3">
              <w:rPr>
                <w:rStyle w:val="Hyperlien"/>
                <w:noProof/>
              </w:rPr>
              <w:t>Douae</w:t>
            </w:r>
            <w:r>
              <w:rPr>
                <w:noProof/>
                <w:webHidden/>
              </w:rPr>
              <w:tab/>
            </w:r>
            <w:r>
              <w:rPr>
                <w:noProof/>
                <w:webHidden/>
              </w:rPr>
              <w:fldChar w:fldCharType="begin"/>
            </w:r>
            <w:r>
              <w:rPr>
                <w:noProof/>
                <w:webHidden/>
              </w:rPr>
              <w:instrText xml:space="preserve"> PAGEREF _Toc167999343 \h </w:instrText>
            </w:r>
            <w:r>
              <w:rPr>
                <w:noProof/>
                <w:webHidden/>
              </w:rPr>
            </w:r>
            <w:r>
              <w:rPr>
                <w:noProof/>
                <w:webHidden/>
              </w:rPr>
              <w:fldChar w:fldCharType="separate"/>
            </w:r>
            <w:r w:rsidR="00BA07A6">
              <w:rPr>
                <w:noProof/>
                <w:webHidden/>
              </w:rPr>
              <w:t>8</w:t>
            </w:r>
            <w:r>
              <w:rPr>
                <w:noProof/>
                <w:webHidden/>
              </w:rPr>
              <w:fldChar w:fldCharType="end"/>
            </w:r>
          </w:hyperlink>
        </w:p>
        <w:p w14:paraId="097F6F83" w14:textId="6B30B0D6" w:rsidR="00CD7070" w:rsidRDefault="00CD7070">
          <w:r>
            <w:rPr>
              <w:b/>
              <w:bCs/>
              <w:lang w:val="fr-FR"/>
            </w:rPr>
            <w:fldChar w:fldCharType="end"/>
          </w:r>
        </w:p>
      </w:sdtContent>
    </w:sdt>
    <w:p w14:paraId="78E59E66" w14:textId="77777777" w:rsidR="00CD7070" w:rsidRDefault="00CD7070" w:rsidP="00CD7070">
      <w:pPr>
        <w:rPr>
          <w:sz w:val="36"/>
          <w:szCs w:val="36"/>
        </w:rPr>
      </w:pPr>
    </w:p>
    <w:p w14:paraId="1BFA9688" w14:textId="77777777" w:rsidR="00CD7070" w:rsidRDefault="00CD7070" w:rsidP="00CD7070">
      <w:pPr>
        <w:rPr>
          <w:sz w:val="36"/>
          <w:szCs w:val="36"/>
        </w:rPr>
      </w:pPr>
    </w:p>
    <w:p w14:paraId="776DB366" w14:textId="77777777" w:rsidR="00CD7070" w:rsidRDefault="00CD7070" w:rsidP="00CD7070">
      <w:pPr>
        <w:rPr>
          <w:sz w:val="36"/>
          <w:szCs w:val="36"/>
        </w:rPr>
      </w:pPr>
    </w:p>
    <w:p w14:paraId="468841A5" w14:textId="77777777" w:rsidR="00CD7070" w:rsidRDefault="00CD7070" w:rsidP="00CD7070">
      <w:pPr>
        <w:rPr>
          <w:sz w:val="36"/>
          <w:szCs w:val="36"/>
        </w:rPr>
      </w:pPr>
    </w:p>
    <w:p w14:paraId="40C3B71D" w14:textId="77777777" w:rsidR="001F4118" w:rsidRDefault="001F4118" w:rsidP="00CD7070">
      <w:pPr>
        <w:rPr>
          <w:sz w:val="36"/>
          <w:szCs w:val="36"/>
        </w:rPr>
      </w:pPr>
    </w:p>
    <w:p w14:paraId="56BE151C" w14:textId="77777777" w:rsidR="001F4118" w:rsidRDefault="001F4118" w:rsidP="00CD7070">
      <w:pPr>
        <w:rPr>
          <w:sz w:val="36"/>
          <w:szCs w:val="36"/>
        </w:rPr>
      </w:pPr>
    </w:p>
    <w:p w14:paraId="744B3EDD" w14:textId="77777777" w:rsidR="00CD7070" w:rsidRDefault="00CD7070" w:rsidP="00CD7070">
      <w:pPr>
        <w:rPr>
          <w:sz w:val="36"/>
          <w:szCs w:val="36"/>
        </w:rPr>
      </w:pPr>
    </w:p>
    <w:p w14:paraId="05B7A205" w14:textId="77777777" w:rsidR="00CD7070" w:rsidRDefault="00CD7070" w:rsidP="00CD7070">
      <w:pPr>
        <w:rPr>
          <w:sz w:val="36"/>
          <w:szCs w:val="36"/>
        </w:rPr>
      </w:pPr>
    </w:p>
    <w:p w14:paraId="70CF4559" w14:textId="77777777" w:rsidR="00CD7070" w:rsidRDefault="00CD7070" w:rsidP="00CD7070">
      <w:pPr>
        <w:rPr>
          <w:sz w:val="36"/>
          <w:szCs w:val="36"/>
        </w:rPr>
      </w:pPr>
    </w:p>
    <w:p w14:paraId="10C319B8" w14:textId="4FECC5FE" w:rsidR="00A301C6" w:rsidRDefault="00A301C6" w:rsidP="00A301C6">
      <w:pPr>
        <w:pStyle w:val="Titre1"/>
      </w:pPr>
      <w:bookmarkStart w:id="1" w:name="_Toc70666864"/>
      <w:bookmarkStart w:id="2" w:name="_Toc167999332"/>
      <w:r>
        <w:t>TP3 – Application Web – Livrable 1</w:t>
      </w:r>
      <w:bookmarkEnd w:id="1"/>
      <w:bookmarkEnd w:id="2"/>
    </w:p>
    <w:p w14:paraId="0DA685FC" w14:textId="77777777" w:rsidR="00A301C6" w:rsidRDefault="00A301C6" w:rsidP="00A301C6">
      <w:pPr>
        <w:pStyle w:val="Titre2"/>
      </w:pPr>
      <w:bookmarkStart w:id="3" w:name="_Toc70666865"/>
    </w:p>
    <w:p w14:paraId="70260FAB" w14:textId="7F3413C5" w:rsidR="00A301C6" w:rsidRPr="00A301C6" w:rsidRDefault="00A301C6" w:rsidP="00A301C6">
      <w:pPr>
        <w:pStyle w:val="Titre2"/>
      </w:pPr>
      <w:bookmarkStart w:id="4" w:name="_Toc167999333"/>
      <w:r>
        <w:t>Consignes :</w:t>
      </w:r>
      <w:bookmarkEnd w:id="3"/>
      <w:bookmarkEnd w:id="4"/>
    </w:p>
    <w:p w14:paraId="486ED9C8" w14:textId="77777777" w:rsidR="00A301C6" w:rsidRDefault="00A301C6" w:rsidP="00A301C6">
      <w:r>
        <w:t>Le système choisi devra comprendre un minimum de 4 tables et un maximum de 6. Le système devra comporter un minimum de 3 écrans HTML et un maximum de 5. Vous devrez utiliser des feuilles de style (.CSS) pour mettre en forme les pages HTML de votre site. Un minimum de 2 pages, qui elles devront contenir un/des programmes JavaScript qui iront chercher/mettre à jour l’information dans la base de données.</w:t>
      </w:r>
    </w:p>
    <w:p w14:paraId="4B5FA8A1" w14:textId="77777777" w:rsidR="00CD7070" w:rsidRDefault="00CD7070" w:rsidP="00CD7070"/>
    <w:p w14:paraId="47925B55" w14:textId="77777777" w:rsidR="00A301C6" w:rsidRDefault="00A301C6" w:rsidP="00A301C6">
      <w:pPr>
        <w:pStyle w:val="Titre2"/>
      </w:pPr>
      <w:bookmarkStart w:id="5" w:name="_Toc70666866"/>
      <w:bookmarkStart w:id="6" w:name="_Toc167999334"/>
      <w:r>
        <w:t>Nature du projet</w:t>
      </w:r>
      <w:bookmarkEnd w:id="5"/>
      <w:bookmarkEnd w:id="6"/>
    </w:p>
    <w:p w14:paraId="455B943B" w14:textId="77777777" w:rsidR="00A301C6" w:rsidRDefault="00A301C6" w:rsidP="00A301C6"/>
    <w:p w14:paraId="05140C57" w14:textId="5A88A3F3" w:rsidR="00CD7070" w:rsidRDefault="00A301C6" w:rsidP="00A301C6">
      <w:r>
        <w:t xml:space="preserve">Pour soutenir la relance économique du Québec après la crise du COVID-19, nous avons lancé Poterie du Nord, une initiative visant à vendre divers produits provenant des artisanats. Notre projet propose des </w:t>
      </w:r>
      <w:r w:rsidR="0021029D">
        <w:t>produits fait à la main avec amour, passion et fierté</w:t>
      </w:r>
      <w:r>
        <w:t xml:space="preserve"> à des prix abordables. Une page d'accueil expliquera notre site avec une approche engageante, et un menu permettra d'accéder aux différentes sections : </w:t>
      </w:r>
      <w:r w:rsidR="00F47BF5">
        <w:t>à la page d’</w:t>
      </w:r>
      <w:r w:rsidR="007E0C72">
        <w:t>accueil</w:t>
      </w:r>
      <w:r w:rsidR="00F47BF5">
        <w:t xml:space="preserve">, à une page </w:t>
      </w:r>
      <w:r w:rsidR="007E0C72">
        <w:t>dédiée</w:t>
      </w:r>
      <w:r w:rsidR="00F47BF5">
        <w:t xml:space="preserve"> aux </w:t>
      </w:r>
      <w:r w:rsidR="007E0C72">
        <w:t>produits</w:t>
      </w:r>
      <w:r w:rsidR="00F47BF5">
        <w:t xml:space="preserve"> du site ainsi qu’une page </w:t>
      </w:r>
      <w:r w:rsidR="007E0C72">
        <w:t xml:space="preserve">de contact. </w:t>
      </w:r>
    </w:p>
    <w:p w14:paraId="19FBBDA9" w14:textId="77777777" w:rsidR="00141EBA" w:rsidRDefault="00141EBA" w:rsidP="00141EBA">
      <w:pPr>
        <w:pStyle w:val="Titre2"/>
      </w:pPr>
      <w:bookmarkStart w:id="7" w:name="_Toc70666867"/>
      <w:bookmarkStart w:id="8" w:name="_Toc167999335"/>
      <w:r>
        <w:t>Modèle de données logique</w:t>
      </w:r>
      <w:bookmarkEnd w:id="7"/>
      <w:bookmarkEnd w:id="8"/>
    </w:p>
    <w:p w14:paraId="60C3C363" w14:textId="77777777" w:rsidR="007549F2" w:rsidRDefault="007549F2" w:rsidP="007549F2"/>
    <w:p w14:paraId="55BCBC30" w14:textId="47EC591E" w:rsidR="007549F2" w:rsidRDefault="000355E7" w:rsidP="007549F2">
      <w:r w:rsidRPr="00620392">
        <w:rPr>
          <w:noProof/>
        </w:rPr>
        <w:drawing>
          <wp:anchor distT="0" distB="0" distL="114300" distR="114300" simplePos="0" relativeHeight="251658241" behindDoc="0" locked="0" layoutInCell="1" allowOverlap="1" wp14:anchorId="5D00B7D0" wp14:editId="7FEE12E1">
            <wp:simplePos x="0" y="0"/>
            <wp:positionH relativeFrom="column">
              <wp:posOffset>-1905</wp:posOffset>
            </wp:positionH>
            <wp:positionV relativeFrom="paragraph">
              <wp:posOffset>193675</wp:posOffset>
            </wp:positionV>
            <wp:extent cx="5486400" cy="3136900"/>
            <wp:effectExtent l="0" t="0" r="0" b="0"/>
            <wp:wrapSquare wrapText="bothSides"/>
            <wp:docPr id="10296194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19422" name=""/>
                    <pic:cNvPicPr/>
                  </pic:nvPicPr>
                  <pic:blipFill>
                    <a:blip r:embed="rId7"/>
                    <a:stretch>
                      <a:fillRect/>
                    </a:stretch>
                  </pic:blipFill>
                  <pic:spPr>
                    <a:xfrm>
                      <a:off x="0" y="0"/>
                      <a:ext cx="5486400" cy="3136900"/>
                    </a:xfrm>
                    <a:prstGeom prst="rect">
                      <a:avLst/>
                    </a:prstGeom>
                  </pic:spPr>
                </pic:pic>
              </a:graphicData>
            </a:graphic>
            <wp14:sizeRelH relativeFrom="margin">
              <wp14:pctWidth>0</wp14:pctWidth>
            </wp14:sizeRelH>
            <wp14:sizeRelV relativeFrom="margin">
              <wp14:pctHeight>0</wp14:pctHeight>
            </wp14:sizeRelV>
          </wp:anchor>
        </w:drawing>
      </w:r>
    </w:p>
    <w:p w14:paraId="594D35D3" w14:textId="059F3622" w:rsidR="007549F2" w:rsidRDefault="007549F2" w:rsidP="007549F2"/>
    <w:p w14:paraId="3C07F1C2" w14:textId="77777777" w:rsidR="007549F2" w:rsidRDefault="007549F2" w:rsidP="007549F2"/>
    <w:p w14:paraId="7EECD376" w14:textId="77777777" w:rsidR="007549F2" w:rsidRDefault="007549F2" w:rsidP="007549F2"/>
    <w:p w14:paraId="6FF061D2" w14:textId="77777777" w:rsidR="007549F2" w:rsidRDefault="007549F2" w:rsidP="007549F2"/>
    <w:p w14:paraId="4C84EA8F" w14:textId="77777777" w:rsidR="007549F2" w:rsidRDefault="007549F2" w:rsidP="007549F2"/>
    <w:p w14:paraId="5A578442" w14:textId="77777777" w:rsidR="007549F2" w:rsidRDefault="007549F2" w:rsidP="007549F2"/>
    <w:p w14:paraId="5AEF21DA" w14:textId="77777777" w:rsidR="007549F2" w:rsidRDefault="007549F2" w:rsidP="007549F2"/>
    <w:p w14:paraId="50B7B3CC" w14:textId="77777777" w:rsidR="007549F2" w:rsidRDefault="007549F2" w:rsidP="007549F2"/>
    <w:p w14:paraId="7932DAD3" w14:textId="77777777" w:rsidR="007549F2" w:rsidRDefault="007549F2" w:rsidP="007549F2"/>
    <w:p w14:paraId="724643DB" w14:textId="77777777" w:rsidR="007549F2" w:rsidRPr="007549F2" w:rsidRDefault="007549F2" w:rsidP="007549F2"/>
    <w:p w14:paraId="4F8DA291" w14:textId="77777777" w:rsidR="007549F2" w:rsidRDefault="007549F2" w:rsidP="007549F2"/>
    <w:p w14:paraId="791555CF" w14:textId="77777777" w:rsidR="000355E7" w:rsidRDefault="000355E7" w:rsidP="007549F2"/>
    <w:p w14:paraId="4013A6AF" w14:textId="272BAB79" w:rsidR="000355E7" w:rsidRDefault="000355E7" w:rsidP="007549F2">
      <w:r w:rsidRPr="00B13343">
        <w:rPr>
          <w:noProof/>
        </w:rPr>
        <w:drawing>
          <wp:anchor distT="0" distB="0" distL="114300" distR="114300" simplePos="0" relativeHeight="251658242" behindDoc="0" locked="0" layoutInCell="1" allowOverlap="1" wp14:anchorId="491E1989" wp14:editId="78F2A957">
            <wp:simplePos x="0" y="0"/>
            <wp:positionH relativeFrom="column">
              <wp:posOffset>30480</wp:posOffset>
            </wp:positionH>
            <wp:positionV relativeFrom="paragraph">
              <wp:posOffset>0</wp:posOffset>
            </wp:positionV>
            <wp:extent cx="5469890" cy="2968625"/>
            <wp:effectExtent l="0" t="0" r="3810" b="3175"/>
            <wp:wrapSquare wrapText="bothSides"/>
            <wp:docPr id="503857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57156" name=""/>
                    <pic:cNvPicPr/>
                  </pic:nvPicPr>
                  <pic:blipFill>
                    <a:blip r:embed="rId8"/>
                    <a:stretch>
                      <a:fillRect/>
                    </a:stretch>
                  </pic:blipFill>
                  <pic:spPr>
                    <a:xfrm>
                      <a:off x="0" y="0"/>
                      <a:ext cx="5469890" cy="2968625"/>
                    </a:xfrm>
                    <a:prstGeom prst="rect">
                      <a:avLst/>
                    </a:prstGeom>
                  </pic:spPr>
                </pic:pic>
              </a:graphicData>
            </a:graphic>
            <wp14:sizeRelH relativeFrom="margin">
              <wp14:pctWidth>0</wp14:pctWidth>
            </wp14:sizeRelH>
            <wp14:sizeRelV relativeFrom="margin">
              <wp14:pctHeight>0</wp14:pctHeight>
            </wp14:sizeRelV>
          </wp:anchor>
        </w:drawing>
      </w:r>
    </w:p>
    <w:p w14:paraId="256F715E" w14:textId="56DE2063" w:rsidR="000355E7" w:rsidRDefault="000355E7" w:rsidP="007549F2"/>
    <w:p w14:paraId="686EA09D" w14:textId="22F8368F" w:rsidR="000355E7" w:rsidRDefault="000355E7" w:rsidP="007549F2"/>
    <w:p w14:paraId="6AB4AB1F" w14:textId="7F8B89A0" w:rsidR="000355E7" w:rsidRDefault="000355E7" w:rsidP="007549F2"/>
    <w:p w14:paraId="490B955B" w14:textId="77777777" w:rsidR="000355E7" w:rsidRDefault="000355E7" w:rsidP="007549F2"/>
    <w:p w14:paraId="776E6E45" w14:textId="77777777" w:rsidR="000355E7" w:rsidRDefault="000355E7" w:rsidP="007549F2"/>
    <w:p w14:paraId="758961A5" w14:textId="77777777" w:rsidR="000355E7" w:rsidRDefault="000355E7" w:rsidP="007549F2"/>
    <w:p w14:paraId="221D0363" w14:textId="77777777" w:rsidR="000355E7" w:rsidRDefault="000355E7" w:rsidP="007549F2"/>
    <w:p w14:paraId="6912BEA5" w14:textId="77777777" w:rsidR="000355E7" w:rsidRDefault="000355E7" w:rsidP="007549F2"/>
    <w:p w14:paraId="24F39012" w14:textId="77777777" w:rsidR="000355E7" w:rsidRDefault="000355E7" w:rsidP="007549F2"/>
    <w:p w14:paraId="1339A1A2" w14:textId="77777777" w:rsidR="000355E7" w:rsidRDefault="000355E7" w:rsidP="007549F2"/>
    <w:p w14:paraId="003C8FB0" w14:textId="0ABA89D2" w:rsidR="007549F2" w:rsidRPr="007549F2" w:rsidRDefault="007549F2" w:rsidP="007549F2">
      <w:r w:rsidRPr="007549F2">
        <w:t>Le modèle de données logique explique les relations entre les entités dans le contexte d</w:t>
      </w:r>
      <w:r>
        <w:t>e notre</w:t>
      </w:r>
      <w:r w:rsidRPr="007549F2">
        <w:t xml:space="preserve"> site de vente de poterie. L'entité </w:t>
      </w:r>
      <w:proofErr w:type="spellStart"/>
      <w:r w:rsidRPr="007549F2">
        <w:rPr>
          <w:b/>
          <w:bCs/>
        </w:rPr>
        <w:t>categorie</w:t>
      </w:r>
      <w:proofErr w:type="spellEnd"/>
      <w:r w:rsidRPr="007549F2">
        <w:t xml:space="preserve"> comprend l'information sur les différentes catégories de poteries disponibles. L'entité </w:t>
      </w:r>
      <w:r w:rsidRPr="007549F2">
        <w:rPr>
          <w:b/>
          <w:bCs/>
        </w:rPr>
        <w:t>produit</w:t>
      </w:r>
      <w:r w:rsidRPr="007549F2">
        <w:t xml:space="preserve"> contient les informations détaillées sur chaque produit, y compris son prix et la catégorie à laquelle il appartient. L'entité </w:t>
      </w:r>
      <w:r w:rsidRPr="007549F2">
        <w:rPr>
          <w:b/>
          <w:bCs/>
        </w:rPr>
        <w:t>client</w:t>
      </w:r>
      <w:r w:rsidRPr="007549F2">
        <w:t xml:space="preserve"> inclut les informations de base sur les clients, tels que leur nom, numéro de téléphone et adresse </w:t>
      </w:r>
      <w:proofErr w:type="gramStart"/>
      <w:r w:rsidRPr="007549F2">
        <w:t>email</w:t>
      </w:r>
      <w:proofErr w:type="gramEnd"/>
      <w:r w:rsidRPr="007549F2">
        <w:t xml:space="preserve">. L'entité </w:t>
      </w:r>
      <w:r w:rsidRPr="007549F2">
        <w:rPr>
          <w:b/>
          <w:bCs/>
        </w:rPr>
        <w:t>commande</w:t>
      </w:r>
      <w:r w:rsidRPr="007549F2">
        <w:t xml:space="preserve"> stocke les informations sur les commandes passées par les clients, y compris la date de la commande et le total. Les relations entre ces entités sont définies pour gérer efficacement les données liées à la vente de poteries.</w:t>
      </w:r>
    </w:p>
    <w:p w14:paraId="6FE13726" w14:textId="77777777" w:rsidR="007549F2" w:rsidRPr="007549F2" w:rsidRDefault="007549F2" w:rsidP="007549F2"/>
    <w:p w14:paraId="17D72076" w14:textId="77777777" w:rsidR="00ED3049" w:rsidRDefault="00ED3049" w:rsidP="00ED3049">
      <w:pPr>
        <w:pStyle w:val="Titre2"/>
      </w:pPr>
      <w:bookmarkStart w:id="9" w:name="_Toc70666868"/>
      <w:bookmarkStart w:id="10" w:name="_Toc167999336"/>
      <w:r>
        <w:t>Clé de lecture du modèle de données</w:t>
      </w:r>
      <w:bookmarkEnd w:id="9"/>
      <w:bookmarkEnd w:id="10"/>
    </w:p>
    <w:p w14:paraId="46D7683D" w14:textId="77777777" w:rsidR="00E94B45" w:rsidRDefault="00E94B45" w:rsidP="00B720A6">
      <w:r w:rsidRPr="00E94B45">
        <w:br/>
        <w:t xml:space="preserve">Un produit appartient à une catégorie. </w:t>
      </w:r>
    </w:p>
    <w:p w14:paraId="76DB86A1" w14:textId="77777777" w:rsidR="00E94B45" w:rsidRDefault="00E94B45" w:rsidP="00B720A6">
      <w:r w:rsidRPr="00E94B45">
        <w:t xml:space="preserve">Une catégorie peut posséder un ou plusieurs produits. </w:t>
      </w:r>
    </w:p>
    <w:p w14:paraId="54FC7885" w14:textId="77777777" w:rsidR="00E94B45" w:rsidRDefault="00E94B45" w:rsidP="00B720A6">
      <w:r w:rsidRPr="00E94B45">
        <w:t xml:space="preserve">Un client peut passer une ou plusieurs commandes. </w:t>
      </w:r>
    </w:p>
    <w:p w14:paraId="7C637A58" w14:textId="77777777" w:rsidR="00E94B45" w:rsidRDefault="00E94B45" w:rsidP="00B720A6">
      <w:r w:rsidRPr="00E94B45">
        <w:t xml:space="preserve">Une commande appartient à un client et peut comprendre un ou plusieurs produits. </w:t>
      </w:r>
    </w:p>
    <w:p w14:paraId="76F22E97" w14:textId="77777777" w:rsidR="00E94B45" w:rsidRDefault="00E94B45" w:rsidP="00B720A6">
      <w:r w:rsidRPr="00E94B45">
        <w:t xml:space="preserve">Une commande comprend une ou plusieurs produits. </w:t>
      </w:r>
    </w:p>
    <w:p w14:paraId="1033F678" w14:textId="0F597BE1" w:rsidR="00B720A6" w:rsidRDefault="00E94B45" w:rsidP="00B720A6">
      <w:r w:rsidRPr="00E94B45">
        <w:t>Un produit peut être compris dans une ou plusieurs commandes.</w:t>
      </w:r>
    </w:p>
    <w:p w14:paraId="0C927AD1" w14:textId="77777777" w:rsidR="00AA24BB" w:rsidRDefault="00AA24BB" w:rsidP="00B720A6"/>
    <w:p w14:paraId="43C26257" w14:textId="77777777" w:rsidR="00B7524D" w:rsidRDefault="00B7524D" w:rsidP="00B720A6"/>
    <w:p w14:paraId="1D0868EB" w14:textId="77777777" w:rsidR="00B7524D" w:rsidRDefault="00B7524D" w:rsidP="00B720A6"/>
    <w:p w14:paraId="343997E6" w14:textId="77777777" w:rsidR="00B7524D" w:rsidRDefault="00B7524D" w:rsidP="00B720A6"/>
    <w:p w14:paraId="2BC0A182" w14:textId="77777777" w:rsidR="00B7524D" w:rsidRDefault="00B7524D" w:rsidP="00B720A6"/>
    <w:p w14:paraId="716DF485" w14:textId="77777777" w:rsidR="00B7524D" w:rsidRDefault="00B7524D" w:rsidP="00B720A6"/>
    <w:p w14:paraId="1F1AEA23" w14:textId="77777777" w:rsidR="00B7524D" w:rsidRDefault="00B7524D" w:rsidP="00B720A6"/>
    <w:p w14:paraId="0011B7CE" w14:textId="77777777" w:rsidR="00B7524D" w:rsidRDefault="00B7524D" w:rsidP="00B720A6"/>
    <w:p w14:paraId="1EF54CB5" w14:textId="77777777" w:rsidR="00B7524D" w:rsidRDefault="00B7524D" w:rsidP="00B720A6"/>
    <w:p w14:paraId="02B5A102" w14:textId="77777777" w:rsidR="00B7524D" w:rsidRDefault="00B7524D" w:rsidP="00B720A6"/>
    <w:p w14:paraId="33ADAC6C" w14:textId="77777777" w:rsidR="00B7524D" w:rsidRDefault="00B7524D" w:rsidP="00B720A6"/>
    <w:p w14:paraId="5F27CF31" w14:textId="77777777" w:rsidR="00B7524D" w:rsidRDefault="00B7524D" w:rsidP="00B720A6"/>
    <w:p w14:paraId="7C27A599" w14:textId="77777777" w:rsidR="00B7524D" w:rsidRDefault="00B7524D" w:rsidP="00B720A6"/>
    <w:p w14:paraId="27717587" w14:textId="77777777" w:rsidR="00B7524D" w:rsidRDefault="00B7524D" w:rsidP="00B720A6"/>
    <w:p w14:paraId="65C06F59" w14:textId="77777777" w:rsidR="00B7524D" w:rsidRDefault="00B7524D" w:rsidP="00B720A6"/>
    <w:p w14:paraId="22642B3F" w14:textId="77777777" w:rsidR="00B7524D" w:rsidRDefault="00B7524D" w:rsidP="00B720A6"/>
    <w:p w14:paraId="48778F34" w14:textId="77777777" w:rsidR="00B7524D" w:rsidRDefault="00B7524D" w:rsidP="00B720A6"/>
    <w:p w14:paraId="5BDA84F8" w14:textId="77777777" w:rsidR="00B7524D" w:rsidRDefault="00B7524D" w:rsidP="00B720A6"/>
    <w:p w14:paraId="5837CD75" w14:textId="77777777" w:rsidR="00B7524D" w:rsidRDefault="00B7524D" w:rsidP="00B720A6"/>
    <w:p w14:paraId="16E3392C" w14:textId="77777777" w:rsidR="00B7524D" w:rsidRDefault="00B7524D" w:rsidP="00B720A6"/>
    <w:p w14:paraId="3638F97B" w14:textId="6C781D00" w:rsidR="002222DF" w:rsidRDefault="00D46C0D" w:rsidP="00AA24BB">
      <w:pPr>
        <w:pStyle w:val="Titre2"/>
      </w:pPr>
      <w:bookmarkStart w:id="11" w:name="_Toc70666869"/>
      <w:bookmarkStart w:id="12" w:name="_Toc167999337"/>
      <w:r>
        <w:t>Croquis d’écran</w:t>
      </w:r>
      <w:bookmarkEnd w:id="11"/>
      <w:bookmarkEnd w:id="12"/>
    </w:p>
    <w:p w14:paraId="5301D5A0" w14:textId="77777777" w:rsidR="00084221" w:rsidRPr="00084221" w:rsidRDefault="00084221" w:rsidP="00084221"/>
    <w:p w14:paraId="7325B039" w14:textId="77777777" w:rsidR="00436AFE" w:rsidRDefault="00436AFE" w:rsidP="00436AFE">
      <w:pPr>
        <w:pStyle w:val="Titre3"/>
      </w:pPr>
      <w:bookmarkStart w:id="13" w:name="_Toc70666870"/>
      <w:bookmarkStart w:id="14" w:name="_Toc167999338"/>
      <w:r>
        <w:t>L’accueil</w:t>
      </w:r>
      <w:bookmarkEnd w:id="13"/>
      <w:bookmarkEnd w:id="14"/>
    </w:p>
    <w:p w14:paraId="46E5691B" w14:textId="77777777" w:rsidR="00AA24BB" w:rsidRPr="00AA24BB" w:rsidRDefault="00AA24BB" w:rsidP="00AA24BB"/>
    <w:p w14:paraId="540D6089" w14:textId="7E07F19E" w:rsidR="00B720A6" w:rsidRDefault="001D06EA" w:rsidP="00B720A6">
      <w:r w:rsidRPr="001D06EA">
        <w:drawing>
          <wp:inline distT="0" distB="0" distL="0" distR="0" wp14:anchorId="11CD44DE" wp14:editId="59AF4AB8">
            <wp:extent cx="2754000" cy="4392000"/>
            <wp:effectExtent l="0" t="0" r="1905" b="2540"/>
            <wp:docPr id="1952675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5472" name=""/>
                    <pic:cNvPicPr/>
                  </pic:nvPicPr>
                  <pic:blipFill>
                    <a:blip r:embed="rId9"/>
                    <a:stretch>
                      <a:fillRect/>
                    </a:stretch>
                  </pic:blipFill>
                  <pic:spPr>
                    <a:xfrm>
                      <a:off x="0" y="0"/>
                      <a:ext cx="2754000" cy="4392000"/>
                    </a:xfrm>
                    <a:prstGeom prst="rect">
                      <a:avLst/>
                    </a:prstGeom>
                  </pic:spPr>
                </pic:pic>
              </a:graphicData>
            </a:graphic>
          </wp:inline>
        </w:drawing>
      </w:r>
    </w:p>
    <w:p w14:paraId="163F53FE" w14:textId="66FE394C" w:rsidR="00AA24BB" w:rsidRDefault="00AA24BB" w:rsidP="00B720A6">
      <w:r w:rsidRPr="00AA24BB">
        <w:br/>
        <w:t>L'écran d'accueil est la porte d'entrée vers notre site de vente de poterie, portant notre message : "Découvrez l'art de la poterie". Elle contient les sections des produits en vedette, des liens vers les catégories de produits, ainsi que des informations sur notre engagement envers l'artisanat de qualité. La page d'accueil inclut également un menu de navigation vers les autres pages du site, telles que les produits, le contact, et le panier d'achat. Conviviale et facile à utiliser, cette page est conçue pour offrir une agréable expérience</w:t>
      </w:r>
      <w:r>
        <w:t xml:space="preserve"> aux utilisateurs</w:t>
      </w:r>
      <w:r w:rsidRPr="00AA24BB">
        <w:t>.</w:t>
      </w:r>
    </w:p>
    <w:p w14:paraId="22D9AB08" w14:textId="77777777" w:rsidR="00AA137A" w:rsidRDefault="00AA137A" w:rsidP="00B720A6"/>
    <w:p w14:paraId="6B8BC7AD" w14:textId="77777777" w:rsidR="00084221" w:rsidRDefault="00084221" w:rsidP="00B720A6"/>
    <w:p w14:paraId="26387DD8" w14:textId="77777777" w:rsidR="00AA137A" w:rsidRDefault="00AA137A" w:rsidP="00B720A6"/>
    <w:p w14:paraId="24D0668E" w14:textId="77777777" w:rsidR="00AA137A" w:rsidRDefault="00AA137A" w:rsidP="00B720A6"/>
    <w:p w14:paraId="03B11AC9" w14:textId="77777777" w:rsidR="00B7524D" w:rsidRDefault="00B7524D" w:rsidP="00B720A6"/>
    <w:p w14:paraId="5EE62728" w14:textId="77777777" w:rsidR="00B7524D" w:rsidRDefault="00B7524D" w:rsidP="00B720A6"/>
    <w:p w14:paraId="3E103CCE" w14:textId="77777777" w:rsidR="00B720A6" w:rsidRDefault="00B720A6" w:rsidP="00B720A6"/>
    <w:p w14:paraId="4118D50E" w14:textId="77777777" w:rsidR="003A3707" w:rsidRDefault="003A3707" w:rsidP="003A3707">
      <w:pPr>
        <w:pStyle w:val="Titre2"/>
      </w:pPr>
      <w:bookmarkStart w:id="15" w:name="_Toc70666872"/>
      <w:bookmarkStart w:id="16" w:name="_Toc167999339"/>
      <w:r>
        <w:t>Référence</w:t>
      </w:r>
      <w:bookmarkEnd w:id="15"/>
      <w:bookmarkEnd w:id="16"/>
    </w:p>
    <w:p w14:paraId="7DEEB714" w14:textId="7C2A22E4" w:rsidR="008D48A7" w:rsidRPr="008D48A7" w:rsidRDefault="008D48A7" w:rsidP="008D48A7">
      <w:r>
        <w:t xml:space="preserve">Voici les sites qui nous ont inspirés à faire notre site de poterie qui touche la communauté </w:t>
      </w:r>
      <w:r w:rsidR="002F1E04">
        <w:t xml:space="preserve">nord-africaine. </w:t>
      </w:r>
    </w:p>
    <w:p w14:paraId="2C83FEE7" w14:textId="398696D9" w:rsidR="006A144D" w:rsidRDefault="00715539" w:rsidP="00B720A6">
      <w:hyperlink r:id="rId10" w:history="1">
        <w:r w:rsidR="00546D33" w:rsidRPr="006B56C2">
          <w:rPr>
            <w:rStyle w:val="Hyperlien"/>
          </w:rPr>
          <w:t>https://www.figma.com/fr-fr/</w:t>
        </w:r>
      </w:hyperlink>
    </w:p>
    <w:p w14:paraId="24615C73" w14:textId="4576AFF6" w:rsidR="00546D33" w:rsidRDefault="00715539" w:rsidP="00B720A6">
      <w:hyperlink r:id="rId11" w:history="1">
        <w:r w:rsidR="005040BD" w:rsidRPr="006B56C2">
          <w:rPr>
            <w:rStyle w:val="Hyperlien"/>
          </w:rPr>
          <w:t>https://www.pinterest.ca</w:t>
        </w:r>
      </w:hyperlink>
    </w:p>
    <w:p w14:paraId="7961DC00" w14:textId="1AE38522" w:rsidR="005040BD" w:rsidRDefault="00715539" w:rsidP="00B720A6">
      <w:hyperlink r:id="rId12" w:history="1">
        <w:r w:rsidR="000B08A6" w:rsidRPr="006B56C2">
          <w:rPr>
            <w:rStyle w:val="Hyperlien"/>
          </w:rPr>
          <w:t>https://www.etsy.com/ca-fr/market/poterie_kabyle</w:t>
        </w:r>
      </w:hyperlink>
    </w:p>
    <w:p w14:paraId="32F625C3" w14:textId="2CACB487" w:rsidR="000B08A6" w:rsidRDefault="00715539" w:rsidP="00B720A6">
      <w:pPr>
        <w:rPr>
          <w:rStyle w:val="Hyperlien"/>
        </w:rPr>
      </w:pPr>
      <w:hyperlink r:id="rId13" w:history="1">
        <w:r w:rsidR="004347FE" w:rsidRPr="006B56C2">
          <w:rPr>
            <w:rStyle w:val="Hyperlien"/>
          </w:rPr>
          <w:t>https://www.etsy.com/ca-fr/market/tajine_marocain</w:t>
        </w:r>
      </w:hyperlink>
    </w:p>
    <w:p w14:paraId="3A1F8F21" w14:textId="77777777" w:rsidR="0013796D" w:rsidRDefault="0013796D" w:rsidP="00B720A6">
      <w:pPr>
        <w:rPr>
          <w:rStyle w:val="Hyperlien"/>
        </w:rPr>
      </w:pPr>
    </w:p>
    <w:p w14:paraId="6C57D147" w14:textId="0131845F" w:rsidR="00B8041D" w:rsidRDefault="00C734A8" w:rsidP="00B8041D">
      <w:pPr>
        <w:pStyle w:val="Titre2"/>
      </w:pPr>
      <w:bookmarkStart w:id="17" w:name="_Toc167999340"/>
      <w:r>
        <w:t>Difficultés</w:t>
      </w:r>
      <w:bookmarkEnd w:id="17"/>
    </w:p>
    <w:p w14:paraId="00048A68" w14:textId="77777777" w:rsidR="00B8041D" w:rsidRPr="002222DF" w:rsidRDefault="00B8041D" w:rsidP="00B8041D"/>
    <w:p w14:paraId="4AB787A5" w14:textId="3581C83F" w:rsidR="00650EDA" w:rsidRDefault="00745299" w:rsidP="00650EDA">
      <w:pPr>
        <w:pStyle w:val="Titre3"/>
      </w:pPr>
      <w:bookmarkStart w:id="18" w:name="_Toc167999341"/>
      <w:r>
        <w:t>Malek</w:t>
      </w:r>
      <w:bookmarkEnd w:id="18"/>
    </w:p>
    <w:p w14:paraId="48D7C8C4" w14:textId="77777777" w:rsidR="00BA07A6" w:rsidRPr="00BA07A6" w:rsidRDefault="00BA07A6" w:rsidP="00BA07A6"/>
    <w:p w14:paraId="0222EEAD" w14:textId="77777777" w:rsidR="006D7F0A" w:rsidRDefault="006D7F0A" w:rsidP="006D7F0A">
      <w:r w:rsidRPr="003A0701">
        <w:rPr>
          <w:u w:val="single"/>
        </w:rPr>
        <w:t>Date :</w:t>
      </w:r>
      <w:r>
        <w:t xml:space="preserve"> 30 mai 2024</w:t>
      </w:r>
    </w:p>
    <w:p w14:paraId="61DBA3B6" w14:textId="4F4BD5BC" w:rsidR="08467703" w:rsidRPr="00811EE2" w:rsidRDefault="00811EE2" w:rsidP="3B1A2D70">
      <w:r w:rsidRPr="00C470FC">
        <w:rPr>
          <w:u w:val="single"/>
        </w:rPr>
        <w:t>Défi #1:</w:t>
      </w:r>
      <w:r>
        <w:t xml:space="preserve">  </w:t>
      </w:r>
      <w:r w:rsidR="08467703" w:rsidRPr="00811EE2">
        <w:rPr>
          <w:rFonts w:eastAsiaTheme="minorEastAsia"/>
          <w:color w:val="000000" w:themeColor="text1"/>
        </w:rPr>
        <w:t xml:space="preserve">Comprendre comment utiliser les branches Git pour travailler sur différentes fonctionnalités.  </w:t>
      </w:r>
    </w:p>
    <w:p w14:paraId="6BE177A1" w14:textId="07BA3BC9" w:rsidR="08467703" w:rsidRPr="00811EE2" w:rsidRDefault="00811EE2" w:rsidP="3B1A2D70">
      <w:r w:rsidRPr="00C470FC">
        <w:rPr>
          <w:u w:val="single"/>
        </w:rPr>
        <w:t>Solution #1:</w:t>
      </w:r>
      <w:r>
        <w:t xml:space="preserve"> </w:t>
      </w:r>
      <w:r w:rsidR="08467703" w:rsidRPr="00811EE2">
        <w:rPr>
          <w:rFonts w:eastAsiaTheme="minorEastAsia"/>
          <w:color w:val="000000" w:themeColor="text1"/>
        </w:rPr>
        <w:t xml:space="preserve">J'ai suivi un tutoriel sur GitHub pour apprendre à créer, fusionner et supprimer des branches.  </w:t>
      </w:r>
    </w:p>
    <w:p w14:paraId="52CD7BD9" w14:textId="59444B11" w:rsidR="08467703" w:rsidRDefault="006D3845" w:rsidP="3B1A2D70">
      <w:pPr>
        <w:rPr>
          <w:rFonts w:eastAsiaTheme="minorEastAsia"/>
          <w:color w:val="000000" w:themeColor="text1"/>
        </w:rPr>
      </w:pPr>
      <w:r w:rsidRPr="00C470FC">
        <w:rPr>
          <w:u w:val="single"/>
        </w:rPr>
        <w:t>Apprentissage #1:</w:t>
      </w:r>
      <w:r>
        <w:t xml:space="preserve"> </w:t>
      </w:r>
      <w:r w:rsidR="08467703" w:rsidRPr="006D3845">
        <w:rPr>
          <w:rFonts w:eastAsiaTheme="minorEastAsia"/>
          <w:color w:val="000000" w:themeColor="text1"/>
        </w:rPr>
        <w:t xml:space="preserve">J'ai appris à utiliser les branches pour organiser le </w:t>
      </w:r>
      <w:r w:rsidR="00B365B7" w:rsidRPr="006D3845">
        <w:rPr>
          <w:rFonts w:eastAsiaTheme="minorEastAsia"/>
          <w:color w:val="000000" w:themeColor="text1"/>
        </w:rPr>
        <w:t>development</w:t>
      </w:r>
      <w:r w:rsidR="08467703" w:rsidRPr="006D3845">
        <w:rPr>
          <w:rFonts w:eastAsiaTheme="minorEastAsia"/>
          <w:color w:val="000000" w:themeColor="text1"/>
        </w:rPr>
        <w:t xml:space="preserve"> et faciliter la collaboration en équipe.</w:t>
      </w:r>
    </w:p>
    <w:p w14:paraId="48C1F14C" w14:textId="77777777" w:rsidR="006D3845" w:rsidRPr="006D3845" w:rsidRDefault="006D3845" w:rsidP="3B1A2D70"/>
    <w:p w14:paraId="696F4B14" w14:textId="122B1833" w:rsidR="08467703" w:rsidRPr="006D3845" w:rsidRDefault="006D3845" w:rsidP="3B1A2D70">
      <w:r w:rsidRPr="00C470FC">
        <w:rPr>
          <w:u w:val="single"/>
        </w:rPr>
        <w:t>Défi #2:</w:t>
      </w:r>
      <w:r>
        <w:t xml:space="preserve">  </w:t>
      </w:r>
      <w:r w:rsidR="08467703" w:rsidRPr="5744A8CA">
        <w:rPr>
          <w:rFonts w:eastAsiaTheme="minorEastAsia"/>
          <w:color w:val="000000" w:themeColor="text1"/>
          <w:lang w:val="fr-FR"/>
        </w:rPr>
        <w:t xml:space="preserve">Résoudre les conflits de fusion lors de l'intégration de modifications de différentes branches.  </w:t>
      </w:r>
    </w:p>
    <w:p w14:paraId="49A9C8D7" w14:textId="2B0A5CB1" w:rsidR="08467703" w:rsidRPr="006D3845" w:rsidRDefault="006D3845" w:rsidP="3B1A2D70">
      <w:r w:rsidRPr="00C470FC">
        <w:rPr>
          <w:u w:val="single"/>
        </w:rPr>
        <w:t>Solution #2:</w:t>
      </w:r>
      <w:r>
        <w:t xml:space="preserve"> </w:t>
      </w:r>
      <w:r w:rsidR="08467703" w:rsidRPr="5744A8CA">
        <w:rPr>
          <w:rFonts w:eastAsiaTheme="minorEastAsia"/>
          <w:color w:val="000000" w:themeColor="text1"/>
          <w:lang w:val="fr-FR"/>
        </w:rPr>
        <w:t xml:space="preserve">J'ai utilisé les commandes `git merge` et `git rebase` pour résoudre les conflits et fusionner les changements.  </w:t>
      </w:r>
    </w:p>
    <w:p w14:paraId="60AC068C" w14:textId="4C8CB091" w:rsidR="08467703" w:rsidRPr="006D3845" w:rsidRDefault="006D3845" w:rsidP="3B1A2D70">
      <w:r w:rsidRPr="00C470FC">
        <w:rPr>
          <w:u w:val="single"/>
        </w:rPr>
        <w:t>Apprentissage #2:</w:t>
      </w:r>
      <w:r>
        <w:t xml:space="preserve"> </w:t>
      </w:r>
      <w:r w:rsidR="08467703" w:rsidRPr="006D3845">
        <w:rPr>
          <w:rFonts w:eastAsiaTheme="minorEastAsia"/>
          <w:color w:val="000000" w:themeColor="text1"/>
        </w:rPr>
        <w:t>J'ai compris comment analyser et résoudre les conflits de code, et l'importance de communiquer avec l'équipe pendant le processus de fusion.</w:t>
      </w:r>
    </w:p>
    <w:p w14:paraId="77BF5781" w14:textId="77777777" w:rsidR="006D3845" w:rsidRDefault="006D3845" w:rsidP="3B1A2D70">
      <w:pPr>
        <w:rPr>
          <w:rFonts w:eastAsiaTheme="minorEastAsia"/>
          <w:color w:val="000000" w:themeColor="text1"/>
        </w:rPr>
      </w:pPr>
    </w:p>
    <w:p w14:paraId="2075882A" w14:textId="2BAAC741" w:rsidR="08467703" w:rsidRPr="006D3845" w:rsidRDefault="006D3845" w:rsidP="3B1A2D70">
      <w:r w:rsidRPr="00C470FC">
        <w:rPr>
          <w:u w:val="single"/>
        </w:rPr>
        <w:t>Défi #</w:t>
      </w:r>
      <w:r>
        <w:rPr>
          <w:u w:val="single"/>
        </w:rPr>
        <w:t>3</w:t>
      </w:r>
      <w:r w:rsidRPr="00C470FC">
        <w:rPr>
          <w:u w:val="single"/>
        </w:rPr>
        <w:t>:</w:t>
      </w:r>
      <w:r>
        <w:rPr>
          <w:u w:val="single"/>
        </w:rPr>
        <w:t xml:space="preserve"> </w:t>
      </w:r>
      <w:r>
        <w:t xml:space="preserve"> </w:t>
      </w:r>
      <w:r w:rsidR="08467703" w:rsidRPr="5744A8CA">
        <w:rPr>
          <w:rFonts w:eastAsiaTheme="minorEastAsia"/>
          <w:color w:val="000000" w:themeColor="text1"/>
          <w:lang w:val="fr-FR"/>
        </w:rPr>
        <w:t xml:space="preserve">Mettre en place un workflow Git avec des pull requests pour la revue de code.  </w:t>
      </w:r>
    </w:p>
    <w:p w14:paraId="163892FC" w14:textId="30F93879" w:rsidR="08467703" w:rsidRPr="006D3845" w:rsidRDefault="006D3845" w:rsidP="3B1A2D70">
      <w:r w:rsidRPr="00C470FC">
        <w:rPr>
          <w:u w:val="single"/>
        </w:rPr>
        <w:t>Solution #</w:t>
      </w:r>
      <w:r>
        <w:rPr>
          <w:u w:val="single"/>
        </w:rPr>
        <w:t>3</w:t>
      </w:r>
      <w:r w:rsidRPr="00C470FC">
        <w:rPr>
          <w:u w:val="single"/>
        </w:rPr>
        <w:t>:</w:t>
      </w:r>
      <w:r>
        <w:rPr>
          <w:u w:val="single"/>
        </w:rPr>
        <w:t xml:space="preserve"> </w:t>
      </w:r>
      <w:r w:rsidR="08467703" w:rsidRPr="5744A8CA">
        <w:rPr>
          <w:rFonts w:eastAsiaTheme="minorEastAsia"/>
          <w:color w:val="000000" w:themeColor="text1"/>
          <w:lang w:val="fr-FR"/>
        </w:rPr>
        <w:t xml:space="preserve">J'ai configuré des pull requests sur GitHub et appris à demander des revues de code avant de fusionner les modifications.  </w:t>
      </w:r>
    </w:p>
    <w:p w14:paraId="2FE9A8F2" w14:textId="1B086018" w:rsidR="08467703" w:rsidRPr="00397872" w:rsidRDefault="00397872" w:rsidP="3B1A2D70">
      <w:r w:rsidRPr="00C470FC">
        <w:rPr>
          <w:u w:val="single"/>
        </w:rPr>
        <w:t>Apprentissage #</w:t>
      </w:r>
      <w:r>
        <w:rPr>
          <w:u w:val="single"/>
        </w:rPr>
        <w:t>3</w:t>
      </w:r>
      <w:r w:rsidRPr="00C470FC">
        <w:rPr>
          <w:u w:val="single"/>
        </w:rPr>
        <w:t>:</w:t>
      </w:r>
      <w:r w:rsidRPr="00764CC9">
        <w:t xml:space="preserve"> </w:t>
      </w:r>
      <w:r w:rsidR="08467703" w:rsidRPr="00397872">
        <w:rPr>
          <w:rFonts w:eastAsiaTheme="minorEastAsia"/>
          <w:color w:val="000000" w:themeColor="text1"/>
        </w:rPr>
        <w:t>J'ai appris à utiliser les pull requests pour améliorer la qualité du code grâce à la revue par les pairs.</w:t>
      </w:r>
    </w:p>
    <w:p w14:paraId="64B79BA3" w14:textId="77777777" w:rsidR="00397872" w:rsidRDefault="00397872" w:rsidP="3B1A2D70">
      <w:pPr>
        <w:rPr>
          <w:rFonts w:eastAsiaTheme="minorEastAsia"/>
          <w:color w:val="000000" w:themeColor="text1"/>
          <w:lang w:val="en-US"/>
        </w:rPr>
      </w:pPr>
    </w:p>
    <w:p w14:paraId="5E2B4C16" w14:textId="77777777" w:rsidR="00650EDA" w:rsidRDefault="00650EDA" w:rsidP="3B1A2D70">
      <w:pPr>
        <w:rPr>
          <w:rFonts w:eastAsiaTheme="minorEastAsia"/>
          <w:color w:val="000000" w:themeColor="text1"/>
          <w:lang w:val="en-US"/>
        </w:rPr>
      </w:pPr>
    </w:p>
    <w:p w14:paraId="700D60C6" w14:textId="77777777" w:rsidR="00650EDA" w:rsidRDefault="00650EDA" w:rsidP="3B1A2D70">
      <w:pPr>
        <w:rPr>
          <w:rFonts w:eastAsiaTheme="minorEastAsia"/>
          <w:color w:val="000000" w:themeColor="text1"/>
          <w:lang w:val="en-US"/>
        </w:rPr>
      </w:pPr>
    </w:p>
    <w:p w14:paraId="4708224B" w14:textId="77777777" w:rsidR="00650EDA" w:rsidRDefault="00650EDA" w:rsidP="3B1A2D70">
      <w:pPr>
        <w:rPr>
          <w:rFonts w:eastAsiaTheme="minorEastAsia"/>
          <w:color w:val="000000" w:themeColor="text1"/>
          <w:lang w:val="en-US"/>
        </w:rPr>
      </w:pPr>
    </w:p>
    <w:p w14:paraId="67BC1E8C" w14:textId="10868FED" w:rsidR="08467703" w:rsidRPr="00397872" w:rsidRDefault="00397872" w:rsidP="3B1A2D70">
      <w:r w:rsidRPr="00C470FC">
        <w:rPr>
          <w:u w:val="single"/>
        </w:rPr>
        <w:t>Défi #</w:t>
      </w:r>
      <w:r>
        <w:rPr>
          <w:u w:val="single"/>
        </w:rPr>
        <w:t>4</w:t>
      </w:r>
      <w:r w:rsidRPr="00C470FC">
        <w:rPr>
          <w:u w:val="single"/>
        </w:rPr>
        <w:t>:</w:t>
      </w:r>
      <w:r>
        <w:rPr>
          <w:u w:val="single"/>
        </w:rPr>
        <w:t xml:space="preserve"> </w:t>
      </w:r>
      <w:r>
        <w:t xml:space="preserve"> </w:t>
      </w:r>
      <w:r w:rsidR="08467703" w:rsidRPr="00397872">
        <w:rPr>
          <w:rFonts w:eastAsiaTheme="minorEastAsia"/>
          <w:color w:val="000000" w:themeColor="text1"/>
        </w:rPr>
        <w:t xml:space="preserve"> Maintenir un historique de commit clair et compréhensible.  </w:t>
      </w:r>
    </w:p>
    <w:p w14:paraId="3D8FBDB4" w14:textId="62264603" w:rsidR="08467703" w:rsidRPr="00397872" w:rsidRDefault="00397872" w:rsidP="3B1A2D70">
      <w:r w:rsidRPr="00C470FC">
        <w:rPr>
          <w:u w:val="single"/>
        </w:rPr>
        <w:t>Solution #</w:t>
      </w:r>
      <w:r>
        <w:rPr>
          <w:u w:val="single"/>
        </w:rPr>
        <w:t>4</w:t>
      </w:r>
      <w:r w:rsidRPr="00C470FC">
        <w:rPr>
          <w:u w:val="single"/>
        </w:rPr>
        <w:t>:</w:t>
      </w:r>
      <w:r>
        <w:t xml:space="preserve"> </w:t>
      </w:r>
      <w:r w:rsidR="08467703" w:rsidRPr="5744A8CA">
        <w:rPr>
          <w:rFonts w:eastAsiaTheme="minorEastAsia"/>
          <w:color w:val="000000" w:themeColor="text1"/>
          <w:lang w:val="fr-FR"/>
        </w:rPr>
        <w:t xml:space="preserve">J'ai suivi les bonnes pratiques pour rédiger des messages de commit clairs et descriptifs, et utilisé des commandes comme `git rebase -i` pour nettoyer l'historique des commits.  </w:t>
      </w:r>
    </w:p>
    <w:p w14:paraId="5B382FA3" w14:textId="5B7B9F6C" w:rsidR="08467703" w:rsidRPr="00397872" w:rsidRDefault="00397872" w:rsidP="3B1A2D70">
      <w:pPr>
        <w:rPr>
          <w:u w:val="single"/>
        </w:rPr>
      </w:pPr>
      <w:r w:rsidRPr="00C470FC">
        <w:rPr>
          <w:u w:val="single"/>
        </w:rPr>
        <w:t>Apprentissage #</w:t>
      </w:r>
      <w:r>
        <w:rPr>
          <w:u w:val="single"/>
        </w:rPr>
        <w:t>4</w:t>
      </w:r>
      <w:r w:rsidRPr="00C470FC">
        <w:rPr>
          <w:u w:val="single"/>
        </w:rPr>
        <w:t>:</w:t>
      </w:r>
      <w:r>
        <w:rPr>
          <w:u w:val="single"/>
        </w:rPr>
        <w:t xml:space="preserve"> </w:t>
      </w:r>
      <w:r w:rsidR="08467703" w:rsidRPr="5744A8CA">
        <w:rPr>
          <w:rFonts w:eastAsiaTheme="minorEastAsia"/>
          <w:color w:val="000000" w:themeColor="text1"/>
          <w:lang w:val="fr-FR"/>
        </w:rPr>
        <w:t xml:space="preserve">J'ai appris à structurer l'historique des </w:t>
      </w:r>
      <w:r w:rsidR="00B365B7" w:rsidRPr="5744A8CA">
        <w:rPr>
          <w:rFonts w:eastAsiaTheme="minorEastAsia"/>
          <w:color w:val="000000" w:themeColor="text1"/>
          <w:lang w:val="fr-FR"/>
        </w:rPr>
        <w:t>commit</w:t>
      </w:r>
      <w:r w:rsidR="00B365B7">
        <w:rPr>
          <w:rFonts w:eastAsiaTheme="minorEastAsia"/>
          <w:color w:val="000000" w:themeColor="text1"/>
          <w:lang w:val="fr-FR"/>
        </w:rPr>
        <w:t xml:space="preserve">s </w:t>
      </w:r>
      <w:r w:rsidR="08467703" w:rsidRPr="5744A8CA">
        <w:rPr>
          <w:rFonts w:eastAsiaTheme="minorEastAsia"/>
          <w:color w:val="000000" w:themeColor="text1"/>
          <w:lang w:val="fr-FR"/>
        </w:rPr>
        <w:t>de manière à ce qu'il soit facile à suivre et à comprendre pour tous les membres de l'équipe.</w:t>
      </w:r>
    </w:p>
    <w:p w14:paraId="53DBC8BF" w14:textId="77777777" w:rsidR="00397872" w:rsidRPr="00EE6E4A" w:rsidRDefault="00397872" w:rsidP="3B1A2D70">
      <w:pPr>
        <w:rPr>
          <w:rFonts w:eastAsiaTheme="minorEastAsia"/>
          <w:color w:val="000000" w:themeColor="text1"/>
        </w:rPr>
      </w:pPr>
    </w:p>
    <w:p w14:paraId="5E355876" w14:textId="0B231FCA" w:rsidR="08467703" w:rsidRPr="002E76CF" w:rsidRDefault="002E76CF" w:rsidP="3B1A2D70">
      <w:r w:rsidRPr="00C470FC">
        <w:rPr>
          <w:u w:val="single"/>
        </w:rPr>
        <w:t>Défi #</w:t>
      </w:r>
      <w:r>
        <w:rPr>
          <w:u w:val="single"/>
        </w:rPr>
        <w:t>5</w:t>
      </w:r>
      <w:r w:rsidRPr="00C470FC">
        <w:rPr>
          <w:u w:val="single"/>
        </w:rPr>
        <w:t>:</w:t>
      </w:r>
      <w:r>
        <w:rPr>
          <w:u w:val="single"/>
        </w:rPr>
        <w:t xml:space="preserve"> </w:t>
      </w:r>
      <w:r>
        <w:t xml:space="preserve"> </w:t>
      </w:r>
      <w:r w:rsidR="08467703" w:rsidRPr="5744A8CA">
        <w:rPr>
          <w:rFonts w:eastAsiaTheme="minorEastAsia"/>
          <w:color w:val="000000" w:themeColor="text1"/>
          <w:lang w:val="fr-FR"/>
        </w:rPr>
        <w:t xml:space="preserve">Utiliser Git pour le contrôle de version et la collaboration en équipe.  </w:t>
      </w:r>
    </w:p>
    <w:p w14:paraId="4E58E21B" w14:textId="3C77BEF0" w:rsidR="08467703" w:rsidRPr="002E76CF" w:rsidRDefault="002E76CF" w:rsidP="3B1A2D70">
      <w:r w:rsidRPr="00C470FC">
        <w:rPr>
          <w:u w:val="single"/>
        </w:rPr>
        <w:t>Solution #</w:t>
      </w:r>
      <w:r>
        <w:rPr>
          <w:u w:val="single"/>
        </w:rPr>
        <w:t>5</w:t>
      </w:r>
      <w:r w:rsidRPr="00C470FC">
        <w:rPr>
          <w:u w:val="single"/>
        </w:rPr>
        <w:t>:</w:t>
      </w:r>
      <w:r w:rsidRPr="00EB214B">
        <w:t xml:space="preserve"> </w:t>
      </w:r>
      <w:r w:rsidR="08467703" w:rsidRPr="002E76CF">
        <w:rPr>
          <w:rFonts w:eastAsiaTheme="minorEastAsia"/>
          <w:color w:val="000000" w:themeColor="text1"/>
        </w:rPr>
        <w:t xml:space="preserve">J'ai suivi un tutoriel sur GitHub pour comprendre les commandes de base et les meilleures pratiques de travail en équipe.  </w:t>
      </w:r>
    </w:p>
    <w:p w14:paraId="44E1B63F" w14:textId="77777777" w:rsidR="002E76CF" w:rsidRPr="00FB5D01" w:rsidRDefault="002E76CF" w:rsidP="002E76CF">
      <w:pPr>
        <w:rPr>
          <w:u w:val="single"/>
        </w:rPr>
      </w:pPr>
      <w:r w:rsidRPr="00C470FC">
        <w:rPr>
          <w:u w:val="single"/>
        </w:rPr>
        <w:t>Apprentissage #</w:t>
      </w:r>
      <w:r>
        <w:rPr>
          <w:u w:val="single"/>
        </w:rPr>
        <w:t>5</w:t>
      </w:r>
      <w:r w:rsidRPr="00C470FC">
        <w:rPr>
          <w:u w:val="single"/>
        </w:rPr>
        <w:t>:</w:t>
      </w:r>
      <w:r>
        <w:rPr>
          <w:u w:val="single"/>
        </w:rPr>
        <w:t xml:space="preserve"> </w:t>
      </w:r>
    </w:p>
    <w:p w14:paraId="79B72CD9" w14:textId="5EBAF1F9" w:rsidR="08467703" w:rsidRPr="00650EDA" w:rsidRDefault="08467703" w:rsidP="3B1A2D70">
      <w:pPr>
        <w:rPr>
          <w:rFonts w:eastAsiaTheme="minorEastAsia"/>
          <w:color w:val="000000" w:themeColor="text1"/>
        </w:rPr>
      </w:pPr>
      <w:r w:rsidRPr="00650EDA">
        <w:rPr>
          <w:rFonts w:eastAsiaTheme="minorEastAsia"/>
          <w:color w:val="000000" w:themeColor="text1"/>
        </w:rPr>
        <w:t xml:space="preserve">J'ai appris à utiliser Git pour gérer le code source, collaborer avec des coéquipiers, et résoudre les conflits de fusion. </w:t>
      </w:r>
    </w:p>
    <w:p w14:paraId="262B80B2" w14:textId="5C926DC3" w:rsidR="24A7A521" w:rsidRDefault="24A7A521" w:rsidP="24A7A521"/>
    <w:p w14:paraId="79862194" w14:textId="04502834" w:rsidR="00B8041D" w:rsidRDefault="00B8041D" w:rsidP="00B8041D"/>
    <w:p w14:paraId="29C32E7E" w14:textId="4CF318A3" w:rsidR="00B8041D" w:rsidRDefault="00C734A8" w:rsidP="00B8041D">
      <w:pPr>
        <w:pStyle w:val="Titre3"/>
      </w:pPr>
      <w:bookmarkStart w:id="19" w:name="_Toc167999342"/>
      <w:r>
        <w:t>Walid</w:t>
      </w:r>
      <w:bookmarkEnd w:id="19"/>
    </w:p>
    <w:p w14:paraId="17C2F51F" w14:textId="77777777" w:rsidR="009B2CCB" w:rsidRDefault="009B2CCB" w:rsidP="009B2CCB">
      <w:r w:rsidRPr="003A0701">
        <w:rPr>
          <w:u w:val="single"/>
        </w:rPr>
        <w:t>Date :</w:t>
      </w:r>
      <w:r>
        <w:t xml:space="preserve"> 30 mai 2024</w:t>
      </w:r>
    </w:p>
    <w:p w14:paraId="2D425219" w14:textId="1BC4C894" w:rsidR="009B2CCB" w:rsidRDefault="009B2CCB" w:rsidP="009B2CCB">
      <w:r w:rsidRPr="00C470FC">
        <w:rPr>
          <w:u w:val="single"/>
        </w:rPr>
        <w:t>Défi #1:</w:t>
      </w:r>
      <w:r>
        <w:t xml:space="preserve"> </w:t>
      </w:r>
      <w:r w:rsidR="0027761F">
        <w:rPr>
          <w:rStyle w:val="ui-provider"/>
        </w:rPr>
        <w:t>Lors de la création de mon code JavaScript je voulais crée une recherche qui permettait de trouver les utilisateurs à partir de leur nom. Je n’arrivais pas à concevoir un code qui me le permettait à partir de mes connaissances.</w:t>
      </w:r>
    </w:p>
    <w:p w14:paraId="64544685" w14:textId="49AC93E1" w:rsidR="009B2CCB" w:rsidRDefault="009B2CCB" w:rsidP="009B2CCB">
      <w:r w:rsidRPr="00C470FC">
        <w:rPr>
          <w:u w:val="single"/>
        </w:rPr>
        <w:t>Solution #1:</w:t>
      </w:r>
      <w:r>
        <w:t xml:space="preserve"> </w:t>
      </w:r>
      <w:r w:rsidR="0021772F">
        <w:rPr>
          <w:rStyle w:val="ui-provider"/>
        </w:rPr>
        <w:t>A partir de recherche sur des site ainsi que des forums et surtout des vidéo YouTube J’ai réussi à concevoir un code qui permet d’atteindre mon objectif.</w:t>
      </w:r>
    </w:p>
    <w:p w14:paraId="01E8E195" w14:textId="77777777" w:rsidR="006D3993" w:rsidRDefault="009B2CCB" w:rsidP="006D3993">
      <w:pPr>
        <w:pStyle w:val="NormalWeb"/>
      </w:pPr>
      <w:r w:rsidRPr="00C470FC">
        <w:rPr>
          <w:u w:val="single"/>
        </w:rPr>
        <w:t>Apprentissage #1:</w:t>
      </w:r>
      <w:r>
        <w:t xml:space="preserve"> </w:t>
      </w:r>
      <w:r w:rsidR="006D3993">
        <w:t>J’ai approfondi mes connaissance JavaScript.</w:t>
      </w:r>
    </w:p>
    <w:p w14:paraId="21D866AD" w14:textId="77777777" w:rsidR="006D7F0A" w:rsidRDefault="006D7F0A" w:rsidP="009B2CCB"/>
    <w:p w14:paraId="10F3AF9D" w14:textId="30972336" w:rsidR="009B2CCB" w:rsidRDefault="003D6FC2" w:rsidP="00E65F78">
      <w:pPr>
        <w:pStyle w:val="NormalWeb"/>
      </w:pPr>
      <w:r w:rsidRPr="003D6FC2">
        <w:rPr>
          <w:sz w:val="22"/>
          <w:szCs w:val="22"/>
          <w:u w:val="single"/>
        </w:rPr>
        <w:t>Défi #2:</w:t>
      </w:r>
      <w:r w:rsidRPr="003D6FC2">
        <w:rPr>
          <w:u w:val="single"/>
        </w:rPr>
        <w:t xml:space="preserve"> </w:t>
      </w:r>
      <w:r w:rsidR="00E65F78">
        <w:t>Je voulais me construire un site mais je n’avais aucune idée de ou commencer et ou chercher l’inspiration.</w:t>
      </w:r>
    </w:p>
    <w:p w14:paraId="6FA4CD5C" w14:textId="3E9F8275" w:rsidR="009B2CCB" w:rsidRDefault="009B2CCB" w:rsidP="009B2CCB">
      <w:r w:rsidRPr="00C470FC">
        <w:rPr>
          <w:u w:val="single"/>
        </w:rPr>
        <w:t>Solution #2:</w:t>
      </w:r>
      <w:r>
        <w:t xml:space="preserve"> </w:t>
      </w:r>
      <w:r w:rsidR="00EE2044">
        <w:rPr>
          <w:rStyle w:val="ui-provider"/>
        </w:rPr>
        <w:t xml:space="preserve">J’ai regardé les différents sites de poterie et quel service que chacun pouvait offrir afin d’avoir de l’inspiration. De plus, </w:t>
      </w:r>
      <w:proofErr w:type="gramStart"/>
      <w:r w:rsidR="00EE2044">
        <w:rPr>
          <w:rStyle w:val="ui-provider"/>
        </w:rPr>
        <w:t>jais</w:t>
      </w:r>
      <w:proofErr w:type="gramEnd"/>
      <w:r w:rsidR="00EE2044">
        <w:rPr>
          <w:rStyle w:val="ui-provider"/>
        </w:rPr>
        <w:t xml:space="preserve"> conçu un maquette à partir de </w:t>
      </w:r>
      <w:proofErr w:type="spellStart"/>
      <w:r w:rsidR="00EE2044">
        <w:rPr>
          <w:rStyle w:val="ui-provider"/>
        </w:rPr>
        <w:t>Figma</w:t>
      </w:r>
      <w:proofErr w:type="spellEnd"/>
      <w:r w:rsidR="00EE2044">
        <w:rPr>
          <w:rStyle w:val="ui-provider"/>
        </w:rPr>
        <w:t xml:space="preserve"> afin d’avoir un aperçu du rendu final et de savoir quoi écrire en html et </w:t>
      </w:r>
      <w:proofErr w:type="spellStart"/>
      <w:r w:rsidR="00EE2044">
        <w:rPr>
          <w:rStyle w:val="ui-provider"/>
        </w:rPr>
        <w:t>css</w:t>
      </w:r>
      <w:proofErr w:type="spellEnd"/>
      <w:r w:rsidR="00EE2044">
        <w:rPr>
          <w:rStyle w:val="ui-provider"/>
        </w:rPr>
        <w:t>.</w:t>
      </w:r>
    </w:p>
    <w:p w14:paraId="20672C86" w14:textId="48C9D6FB" w:rsidR="009B2CCB" w:rsidRDefault="009B2CCB" w:rsidP="009B2CCB">
      <w:r w:rsidRPr="00C470FC">
        <w:rPr>
          <w:u w:val="single"/>
        </w:rPr>
        <w:t>Apprentissage #2:</w:t>
      </w:r>
      <w:r>
        <w:t xml:space="preserve"> </w:t>
      </w:r>
      <w:r w:rsidR="00D07E42">
        <w:rPr>
          <w:rStyle w:val="ui-provider"/>
        </w:rPr>
        <w:t xml:space="preserve">J’ai consolidé mes connaissances en utilisations de </w:t>
      </w:r>
      <w:proofErr w:type="spellStart"/>
      <w:r w:rsidR="00D07E42">
        <w:rPr>
          <w:rStyle w:val="ui-provider"/>
        </w:rPr>
        <w:t>Figma</w:t>
      </w:r>
      <w:proofErr w:type="spellEnd"/>
    </w:p>
    <w:p w14:paraId="5A8B6490" w14:textId="77777777" w:rsidR="006D3845" w:rsidRDefault="006D3845" w:rsidP="009B2CCB"/>
    <w:p w14:paraId="2F061F04" w14:textId="77777777" w:rsidR="003665A9" w:rsidRDefault="003665A9" w:rsidP="009B2CCB"/>
    <w:p w14:paraId="5AA7D9C6" w14:textId="77777777" w:rsidR="003665A9" w:rsidRDefault="003665A9" w:rsidP="009B2CCB"/>
    <w:p w14:paraId="3123CBF3" w14:textId="3013525E" w:rsidR="009B2CCB" w:rsidRPr="00BA0495" w:rsidRDefault="009B2CCB" w:rsidP="009B2CCB">
      <w:r w:rsidRPr="00C470FC">
        <w:rPr>
          <w:u w:val="single"/>
        </w:rPr>
        <w:t>Défi #</w:t>
      </w:r>
      <w:r>
        <w:rPr>
          <w:u w:val="single"/>
        </w:rPr>
        <w:t>3</w:t>
      </w:r>
      <w:r w:rsidRPr="00C470FC">
        <w:rPr>
          <w:u w:val="single"/>
        </w:rPr>
        <w:t>:</w:t>
      </w:r>
      <w:r>
        <w:rPr>
          <w:u w:val="single"/>
        </w:rPr>
        <w:t xml:space="preserve"> </w:t>
      </w:r>
      <w:r>
        <w:t xml:space="preserve"> </w:t>
      </w:r>
      <w:r w:rsidR="003665A9">
        <w:rPr>
          <w:rStyle w:val="ui-provider"/>
        </w:rPr>
        <w:t>J’ai eu de la difficulté a exécuté mes commandes git.</w:t>
      </w:r>
    </w:p>
    <w:p w14:paraId="4553F6C1" w14:textId="7173199F" w:rsidR="009B2CCB" w:rsidRPr="00BA0495" w:rsidRDefault="009B2CCB" w:rsidP="009B2CCB">
      <w:r w:rsidRPr="00C470FC">
        <w:rPr>
          <w:u w:val="single"/>
        </w:rPr>
        <w:t>Solution #</w:t>
      </w:r>
      <w:r>
        <w:rPr>
          <w:u w:val="single"/>
        </w:rPr>
        <w:t>3</w:t>
      </w:r>
      <w:r w:rsidRPr="00C470FC">
        <w:rPr>
          <w:u w:val="single"/>
        </w:rPr>
        <w:t>:</w:t>
      </w:r>
      <w:r>
        <w:rPr>
          <w:u w:val="single"/>
        </w:rPr>
        <w:t xml:space="preserve"> </w:t>
      </w:r>
      <w:r w:rsidR="004B0115">
        <w:rPr>
          <w:rStyle w:val="ui-provider"/>
        </w:rPr>
        <w:t xml:space="preserve">A partir du document de révision sur </w:t>
      </w:r>
      <w:proofErr w:type="spellStart"/>
      <w:r w:rsidR="004B0115">
        <w:rPr>
          <w:rStyle w:val="ui-provider"/>
        </w:rPr>
        <w:t>lea</w:t>
      </w:r>
      <w:proofErr w:type="spellEnd"/>
      <w:r w:rsidR="004B0115">
        <w:rPr>
          <w:rStyle w:val="ui-provider"/>
        </w:rPr>
        <w:t xml:space="preserve"> j’ai pu pratiquer mes commis ainsi que mes commandes git.</w:t>
      </w:r>
    </w:p>
    <w:p w14:paraId="412E1CE9" w14:textId="7AD12F00" w:rsidR="009B2CCB" w:rsidRDefault="009B2CCB" w:rsidP="009B2CCB">
      <w:r w:rsidRPr="00C470FC">
        <w:rPr>
          <w:u w:val="single"/>
        </w:rPr>
        <w:t>Apprentissage #</w:t>
      </w:r>
      <w:r>
        <w:rPr>
          <w:u w:val="single"/>
        </w:rPr>
        <w:t>3</w:t>
      </w:r>
      <w:r w:rsidRPr="00C470FC">
        <w:rPr>
          <w:u w:val="single"/>
        </w:rPr>
        <w:t>:</w:t>
      </w:r>
      <w:r w:rsidRPr="00764CC9">
        <w:t xml:space="preserve"> </w:t>
      </w:r>
      <w:r w:rsidR="00EA5910">
        <w:rPr>
          <w:rStyle w:val="ui-provider"/>
        </w:rPr>
        <w:t>J’ai amélioré ma compression des commandes git</w:t>
      </w:r>
    </w:p>
    <w:p w14:paraId="2117E579" w14:textId="77777777" w:rsidR="009B2CCB" w:rsidRDefault="009B2CCB" w:rsidP="009B2CCB"/>
    <w:p w14:paraId="2CCB09BB" w14:textId="34CC682B" w:rsidR="009B2CCB" w:rsidRDefault="009B2CCB" w:rsidP="009B2CCB">
      <w:r w:rsidRPr="00C470FC">
        <w:rPr>
          <w:u w:val="single"/>
        </w:rPr>
        <w:t>Défi #</w:t>
      </w:r>
      <w:r>
        <w:rPr>
          <w:u w:val="single"/>
        </w:rPr>
        <w:t>4</w:t>
      </w:r>
      <w:r w:rsidRPr="00C470FC">
        <w:rPr>
          <w:u w:val="single"/>
        </w:rPr>
        <w:t>:</w:t>
      </w:r>
      <w:r>
        <w:rPr>
          <w:u w:val="single"/>
        </w:rPr>
        <w:t xml:space="preserve"> </w:t>
      </w:r>
      <w:r>
        <w:t xml:space="preserve"> </w:t>
      </w:r>
      <w:r w:rsidR="00D87E49">
        <w:rPr>
          <w:rStyle w:val="ui-provider"/>
        </w:rPr>
        <w:t xml:space="preserve">J’ai eu des problèmes pour ma base de données </w:t>
      </w:r>
      <w:proofErr w:type="spellStart"/>
      <w:r w:rsidR="00D87E49">
        <w:rPr>
          <w:rStyle w:val="ui-provider"/>
        </w:rPr>
        <w:t>sql</w:t>
      </w:r>
      <w:proofErr w:type="spellEnd"/>
      <w:r w:rsidR="00D87E49">
        <w:rPr>
          <w:rStyle w:val="ui-provider"/>
        </w:rPr>
        <w:t> </w:t>
      </w:r>
    </w:p>
    <w:p w14:paraId="04411C4F" w14:textId="121CF36D" w:rsidR="009B2CCB" w:rsidRPr="00FB5D01" w:rsidRDefault="009B2CCB" w:rsidP="009B2CCB">
      <w:r w:rsidRPr="00C470FC">
        <w:rPr>
          <w:u w:val="single"/>
        </w:rPr>
        <w:t>Solution #</w:t>
      </w:r>
      <w:r>
        <w:rPr>
          <w:u w:val="single"/>
        </w:rPr>
        <w:t>4</w:t>
      </w:r>
      <w:r w:rsidRPr="00C470FC">
        <w:rPr>
          <w:u w:val="single"/>
        </w:rPr>
        <w:t>:</w:t>
      </w:r>
      <w:r>
        <w:t xml:space="preserve"> </w:t>
      </w:r>
      <w:r w:rsidR="00EB70B1">
        <w:rPr>
          <w:rStyle w:val="ui-provider"/>
        </w:rPr>
        <w:t>J’ai dû réinstaller mon oracle et tout reconfigurer afin que tout soit fonctionnel correctement.</w:t>
      </w:r>
    </w:p>
    <w:p w14:paraId="50E7C037" w14:textId="418BB475" w:rsidR="009B2CCB" w:rsidRPr="00FB5D01" w:rsidRDefault="009B2CCB" w:rsidP="009B2CCB">
      <w:pPr>
        <w:rPr>
          <w:u w:val="single"/>
        </w:rPr>
      </w:pPr>
      <w:r w:rsidRPr="00C470FC">
        <w:rPr>
          <w:u w:val="single"/>
        </w:rPr>
        <w:t>Apprentissage #</w:t>
      </w:r>
      <w:r>
        <w:rPr>
          <w:u w:val="single"/>
        </w:rPr>
        <w:t>4</w:t>
      </w:r>
      <w:r w:rsidRPr="00C470FC">
        <w:rPr>
          <w:u w:val="single"/>
        </w:rPr>
        <w:t>:</w:t>
      </w:r>
      <w:r>
        <w:rPr>
          <w:u w:val="single"/>
        </w:rPr>
        <w:t xml:space="preserve"> </w:t>
      </w:r>
      <w:r w:rsidR="006F49F6">
        <w:rPr>
          <w:rStyle w:val="ui-provider"/>
        </w:rPr>
        <w:t xml:space="preserve">J’ai appris à bien configurer mon </w:t>
      </w:r>
      <w:proofErr w:type="spellStart"/>
      <w:r w:rsidR="006F49F6">
        <w:rPr>
          <w:rStyle w:val="ui-provider"/>
        </w:rPr>
        <w:t>sql</w:t>
      </w:r>
      <w:proofErr w:type="spellEnd"/>
      <w:r w:rsidR="006F49F6">
        <w:rPr>
          <w:rStyle w:val="ui-provider"/>
        </w:rPr>
        <w:t xml:space="preserve"> développer avec oracle</w:t>
      </w:r>
    </w:p>
    <w:p w14:paraId="65C5DCB0" w14:textId="77777777" w:rsidR="009B2CCB" w:rsidRDefault="009B2CCB" w:rsidP="009B2CCB"/>
    <w:p w14:paraId="72B03C8D" w14:textId="316BEEAE" w:rsidR="009B2CCB" w:rsidRDefault="009B2CCB" w:rsidP="009B2CCB">
      <w:r w:rsidRPr="00C470FC">
        <w:rPr>
          <w:u w:val="single"/>
        </w:rPr>
        <w:t>Défi #</w:t>
      </w:r>
      <w:r>
        <w:rPr>
          <w:u w:val="single"/>
        </w:rPr>
        <w:t>5</w:t>
      </w:r>
      <w:r w:rsidRPr="00C470FC">
        <w:rPr>
          <w:u w:val="single"/>
        </w:rPr>
        <w:t>:</w:t>
      </w:r>
      <w:r>
        <w:rPr>
          <w:u w:val="single"/>
        </w:rPr>
        <w:t xml:space="preserve"> </w:t>
      </w:r>
      <w:r>
        <w:t xml:space="preserve"> </w:t>
      </w:r>
      <w:r w:rsidR="00183074">
        <w:rPr>
          <w:rStyle w:val="ui-provider"/>
        </w:rPr>
        <w:t xml:space="preserve">J’ai eu de la difficulté à faire mon </w:t>
      </w:r>
      <w:proofErr w:type="spellStart"/>
      <w:r w:rsidR="00183074">
        <w:rPr>
          <w:rStyle w:val="ui-provider"/>
        </w:rPr>
        <w:t>css</w:t>
      </w:r>
      <w:proofErr w:type="spellEnd"/>
    </w:p>
    <w:p w14:paraId="6E0FEDA6" w14:textId="647E4D08" w:rsidR="009B2CCB" w:rsidRPr="00897D93" w:rsidRDefault="009B2CCB" w:rsidP="009B2CCB">
      <w:r w:rsidRPr="00C470FC">
        <w:rPr>
          <w:u w:val="single"/>
        </w:rPr>
        <w:t>Solution #</w:t>
      </w:r>
      <w:r>
        <w:rPr>
          <w:u w:val="single"/>
        </w:rPr>
        <w:t>5</w:t>
      </w:r>
      <w:r w:rsidRPr="00C470FC">
        <w:rPr>
          <w:u w:val="single"/>
        </w:rPr>
        <w:t>:</w:t>
      </w:r>
      <w:r w:rsidRPr="00EB214B">
        <w:t xml:space="preserve"> </w:t>
      </w:r>
      <w:r w:rsidR="000E5564">
        <w:rPr>
          <w:rStyle w:val="ui-provider"/>
        </w:rPr>
        <w:t xml:space="preserve">J’ai regardé des vidéos afin de me renseigner comment faire certaines choses en </w:t>
      </w:r>
      <w:proofErr w:type="spellStart"/>
      <w:r w:rsidR="000E5564">
        <w:rPr>
          <w:rStyle w:val="ui-provider"/>
        </w:rPr>
        <w:t>css</w:t>
      </w:r>
      <w:proofErr w:type="spellEnd"/>
      <w:r w:rsidR="000E5564">
        <w:rPr>
          <w:rStyle w:val="ui-provider"/>
        </w:rPr>
        <w:t xml:space="preserve"> et </w:t>
      </w:r>
      <w:proofErr w:type="spellStart"/>
      <w:proofErr w:type="gramStart"/>
      <w:r w:rsidR="000E5564">
        <w:rPr>
          <w:rStyle w:val="ui-provider"/>
        </w:rPr>
        <w:t>a</w:t>
      </w:r>
      <w:proofErr w:type="spellEnd"/>
      <w:proofErr w:type="gramEnd"/>
      <w:r w:rsidR="000E5564">
        <w:rPr>
          <w:rStyle w:val="ui-provider"/>
        </w:rPr>
        <w:t xml:space="preserve"> le mettre sur mon html.</w:t>
      </w:r>
    </w:p>
    <w:p w14:paraId="741CDFE1" w14:textId="36476280" w:rsidR="009B2CCB" w:rsidRPr="00FB5D01" w:rsidRDefault="009B2CCB" w:rsidP="009B2CCB">
      <w:pPr>
        <w:rPr>
          <w:u w:val="single"/>
        </w:rPr>
      </w:pPr>
      <w:r w:rsidRPr="00C470FC">
        <w:rPr>
          <w:u w:val="single"/>
        </w:rPr>
        <w:t>Apprentissage #</w:t>
      </w:r>
      <w:r>
        <w:rPr>
          <w:u w:val="single"/>
        </w:rPr>
        <w:t>5</w:t>
      </w:r>
      <w:r w:rsidRPr="00C470FC">
        <w:rPr>
          <w:u w:val="single"/>
        </w:rPr>
        <w:t>:</w:t>
      </w:r>
      <w:r>
        <w:rPr>
          <w:u w:val="single"/>
        </w:rPr>
        <w:t xml:space="preserve"> </w:t>
      </w:r>
      <w:r w:rsidR="000E25E8">
        <w:rPr>
          <w:rStyle w:val="ui-provider"/>
        </w:rPr>
        <w:t xml:space="preserve">J’ai appris de nouvelle fonctionnalité en </w:t>
      </w:r>
      <w:proofErr w:type="spellStart"/>
      <w:r w:rsidR="000E25E8">
        <w:rPr>
          <w:rStyle w:val="ui-provider"/>
        </w:rPr>
        <w:t>css</w:t>
      </w:r>
      <w:proofErr w:type="spellEnd"/>
      <w:r w:rsidR="000E25E8">
        <w:rPr>
          <w:rStyle w:val="ui-provider"/>
        </w:rPr>
        <w:t>.</w:t>
      </w:r>
    </w:p>
    <w:p w14:paraId="5ECC8BE0" w14:textId="77777777" w:rsidR="00C734A8" w:rsidRDefault="00C734A8" w:rsidP="00C734A8"/>
    <w:p w14:paraId="667A20DA" w14:textId="5790F50C" w:rsidR="00C734A8" w:rsidRDefault="00C734A8" w:rsidP="00C734A8">
      <w:pPr>
        <w:pStyle w:val="Titre3"/>
      </w:pPr>
      <w:bookmarkStart w:id="20" w:name="_Toc167999343"/>
      <w:r>
        <w:t>Douae</w:t>
      </w:r>
      <w:bookmarkEnd w:id="20"/>
    </w:p>
    <w:p w14:paraId="48D94C7D" w14:textId="31462CC2" w:rsidR="0067197F" w:rsidRDefault="0067197F" w:rsidP="00C734A8">
      <w:r w:rsidRPr="003A0701">
        <w:rPr>
          <w:u w:val="single"/>
        </w:rPr>
        <w:t>Date :</w:t>
      </w:r>
      <w:r>
        <w:t xml:space="preserve"> 30 mai </w:t>
      </w:r>
      <w:r w:rsidR="00661F7B">
        <w:t>2024</w:t>
      </w:r>
    </w:p>
    <w:p w14:paraId="6736DB39" w14:textId="21E00888" w:rsidR="0067197F" w:rsidRDefault="002B1E96" w:rsidP="00C734A8">
      <w:r w:rsidRPr="00C470FC">
        <w:rPr>
          <w:u w:val="single"/>
        </w:rPr>
        <w:t>Défi </w:t>
      </w:r>
      <w:r w:rsidR="008327D8" w:rsidRPr="00C470FC">
        <w:rPr>
          <w:u w:val="single"/>
        </w:rPr>
        <w:t>#1</w:t>
      </w:r>
      <w:r w:rsidRPr="00C470FC">
        <w:rPr>
          <w:u w:val="single"/>
        </w:rPr>
        <w:t>:</w:t>
      </w:r>
      <w:r>
        <w:t xml:space="preserve"> Utiliser les commandes git sur mon ordinateur </w:t>
      </w:r>
      <w:r w:rsidR="00B57797">
        <w:t xml:space="preserve">personnel </w:t>
      </w:r>
      <w:r>
        <w:t xml:space="preserve">afin de pouvoir travailler </w:t>
      </w:r>
      <w:r w:rsidR="00270D26">
        <w:t>même en dehors du local de cours.</w:t>
      </w:r>
    </w:p>
    <w:p w14:paraId="75FAE655" w14:textId="350DA2DD" w:rsidR="00270D26" w:rsidRDefault="00270D26" w:rsidP="00C734A8">
      <w:r w:rsidRPr="00C470FC">
        <w:rPr>
          <w:u w:val="single"/>
        </w:rPr>
        <w:t>Solution </w:t>
      </w:r>
      <w:r w:rsidR="008327D8" w:rsidRPr="00C470FC">
        <w:rPr>
          <w:u w:val="single"/>
        </w:rPr>
        <w:t>#1</w:t>
      </w:r>
      <w:r w:rsidRPr="00C470FC">
        <w:rPr>
          <w:u w:val="single"/>
        </w:rPr>
        <w:t>:</w:t>
      </w:r>
      <w:r>
        <w:t xml:space="preserve"> </w:t>
      </w:r>
      <w:r w:rsidR="00174484">
        <w:t>J’ai regardé pleins de tuto mais rien n’y faisait du coup j</w:t>
      </w:r>
      <w:r>
        <w:t xml:space="preserve">’ai demandé de l’aide </w:t>
      </w:r>
      <w:r w:rsidR="007C6AD8">
        <w:t xml:space="preserve">à mon enseignant ainsi qu’à des camarades. </w:t>
      </w:r>
      <w:r w:rsidR="00430A95">
        <w:t xml:space="preserve">C’était compliqué un peu de comprendre </w:t>
      </w:r>
      <w:r w:rsidR="00E65D6B">
        <w:t xml:space="preserve">quel était le problème </w:t>
      </w:r>
      <w:r w:rsidR="00174484">
        <w:t xml:space="preserve">vu que c’était un mac, </w:t>
      </w:r>
      <w:r w:rsidR="00E65D6B">
        <w:t>mais il a fini par être réglé.</w:t>
      </w:r>
    </w:p>
    <w:p w14:paraId="016669E6" w14:textId="4626DA0E" w:rsidR="008327D8" w:rsidRDefault="00E65D6B" w:rsidP="00C734A8">
      <w:r w:rsidRPr="00C470FC">
        <w:rPr>
          <w:u w:val="single"/>
        </w:rPr>
        <w:t>Apprentissage </w:t>
      </w:r>
      <w:r w:rsidR="008327D8" w:rsidRPr="00C470FC">
        <w:rPr>
          <w:u w:val="single"/>
        </w:rPr>
        <w:t>#1</w:t>
      </w:r>
      <w:r w:rsidRPr="00C470FC">
        <w:rPr>
          <w:u w:val="single"/>
        </w:rPr>
        <w:t>:</w:t>
      </w:r>
      <w:r>
        <w:t xml:space="preserve"> </w:t>
      </w:r>
      <w:r w:rsidR="00EE7428" w:rsidRPr="00EE7428">
        <w:t xml:space="preserve">J’ai appris comment </w:t>
      </w:r>
      <w:r w:rsidR="00174484">
        <w:t xml:space="preserve">et réussi à </w:t>
      </w:r>
      <w:r w:rsidR="00EE7428" w:rsidRPr="00EE7428">
        <w:t>configurer Git correctement sur mon ordinateur personnel</w:t>
      </w:r>
      <w:r w:rsidR="00174484">
        <w:t>.</w:t>
      </w:r>
    </w:p>
    <w:p w14:paraId="23E3BA27" w14:textId="77777777" w:rsidR="006D7F0A" w:rsidRDefault="006D7F0A" w:rsidP="00C734A8"/>
    <w:p w14:paraId="32B79C70" w14:textId="5E484523" w:rsidR="008327D8" w:rsidRDefault="008327D8" w:rsidP="008327D8">
      <w:r w:rsidRPr="00C470FC">
        <w:rPr>
          <w:u w:val="single"/>
        </w:rPr>
        <w:t>Défi #2:</w:t>
      </w:r>
      <w:r>
        <w:t xml:space="preserve"> </w:t>
      </w:r>
      <w:r w:rsidR="003C506C">
        <w:t>Le projet ne voulait pas se cloner sur Visual studio code</w:t>
      </w:r>
      <w:r w:rsidR="00174484">
        <w:t xml:space="preserve"> afin que je puisse y travailler dessus.</w:t>
      </w:r>
      <w:r w:rsidR="0062678D">
        <w:t xml:space="preserve"> Il y avait un pe</w:t>
      </w:r>
      <w:r w:rsidR="004972B8">
        <w:t>tit problème au niveau de la configuration</w:t>
      </w:r>
      <w:r w:rsidR="00846F1C" w:rsidRPr="00846F1C">
        <w:t xml:space="preserve"> et synchronis</w:t>
      </w:r>
      <w:r w:rsidR="004972B8">
        <w:t>ation de</w:t>
      </w:r>
      <w:r w:rsidR="00846F1C" w:rsidRPr="00846F1C">
        <w:t xml:space="preserve"> mon projet avec un dépôt distant.</w:t>
      </w:r>
    </w:p>
    <w:p w14:paraId="48F94C6E" w14:textId="7D9E5E74" w:rsidR="008327D8" w:rsidRDefault="008327D8" w:rsidP="008327D8">
      <w:r w:rsidRPr="00C470FC">
        <w:rPr>
          <w:u w:val="single"/>
        </w:rPr>
        <w:t>Solution #2:</w:t>
      </w:r>
      <w:r>
        <w:t xml:space="preserve"> </w:t>
      </w:r>
      <w:r w:rsidR="00905A4F" w:rsidRPr="00905A4F">
        <w:t>J'ai suivi des tutoriels en ligne et demandé de l'aide à mon enseignant pour comprendre comment configurer les paramètres de synchronisation et utiliser les commandes appropriées pour pousser et tirer les modifications.</w:t>
      </w:r>
    </w:p>
    <w:p w14:paraId="0B4EB8EF" w14:textId="1902C38C" w:rsidR="00064F0E" w:rsidRDefault="008327D8" w:rsidP="008327D8">
      <w:r w:rsidRPr="00C470FC">
        <w:rPr>
          <w:u w:val="single"/>
        </w:rPr>
        <w:t>Apprentissage #2:</w:t>
      </w:r>
      <w:r>
        <w:t xml:space="preserve"> </w:t>
      </w:r>
      <w:r w:rsidR="000C4BE4" w:rsidRPr="000C4BE4">
        <w:t>J’ai appris comment cloner correctement un projet sur Visual Studio Code avec GitHub,</w:t>
      </w:r>
      <w:r w:rsidR="00064F0E">
        <w:t xml:space="preserve"> </w:t>
      </w:r>
      <w:r w:rsidR="00C470FC">
        <w:t xml:space="preserve">et </w:t>
      </w:r>
      <w:r w:rsidR="00C470FC" w:rsidRPr="00064F0E">
        <w:t>à</w:t>
      </w:r>
      <w:r w:rsidR="00064F0E" w:rsidRPr="00064F0E">
        <w:t xml:space="preserve"> configurer les paramètres de mon dépôt local pour qu'il soit correctement synchronisé avec un dépôt distant. J'ai également acquis des compétences dans l'utilisation des commandes Git pour gérer la synchronisation des modifications, y compris git push</w:t>
      </w:r>
      <w:r w:rsidR="00064F0E">
        <w:t xml:space="preserve"> et </w:t>
      </w:r>
      <w:r w:rsidR="00064F0E" w:rsidRPr="00064F0E">
        <w:t>git pull</w:t>
      </w:r>
      <w:r w:rsidR="00064F0E">
        <w:t>.</w:t>
      </w:r>
    </w:p>
    <w:p w14:paraId="4AEFD792" w14:textId="77777777" w:rsidR="006D7F0A" w:rsidRDefault="006D7F0A" w:rsidP="008327D8"/>
    <w:p w14:paraId="24AD137B" w14:textId="363D5A74" w:rsidR="00C470FC" w:rsidRPr="00BA0495" w:rsidRDefault="00C470FC" w:rsidP="008327D8">
      <w:r w:rsidRPr="00C470FC">
        <w:rPr>
          <w:u w:val="single"/>
        </w:rPr>
        <w:t>Défi #</w:t>
      </w:r>
      <w:r>
        <w:rPr>
          <w:u w:val="single"/>
        </w:rPr>
        <w:t>3</w:t>
      </w:r>
      <w:r w:rsidRPr="00C470FC">
        <w:rPr>
          <w:u w:val="single"/>
        </w:rPr>
        <w:t>:</w:t>
      </w:r>
      <w:r w:rsidR="00BF5277">
        <w:rPr>
          <w:u w:val="single"/>
        </w:rPr>
        <w:t xml:space="preserve"> </w:t>
      </w:r>
      <w:r w:rsidR="00BA0495">
        <w:t xml:space="preserve"> Recevoir les commit des autres membres de mon équipe</w:t>
      </w:r>
    </w:p>
    <w:p w14:paraId="050AA7F4" w14:textId="33A16D10" w:rsidR="00C470FC" w:rsidRPr="00BA0495" w:rsidRDefault="00C470FC" w:rsidP="008327D8">
      <w:r w:rsidRPr="00C470FC">
        <w:rPr>
          <w:u w:val="single"/>
        </w:rPr>
        <w:t>Solution #</w:t>
      </w:r>
      <w:r>
        <w:rPr>
          <w:u w:val="single"/>
        </w:rPr>
        <w:t>3</w:t>
      </w:r>
      <w:r w:rsidRPr="00C470FC">
        <w:rPr>
          <w:u w:val="single"/>
        </w:rPr>
        <w:t>:</w:t>
      </w:r>
      <w:r w:rsidR="00BA0495">
        <w:rPr>
          <w:u w:val="single"/>
        </w:rPr>
        <w:t xml:space="preserve"> </w:t>
      </w:r>
      <w:r w:rsidR="00BA0495">
        <w:t xml:space="preserve">J’ai </w:t>
      </w:r>
      <w:r w:rsidR="00084221">
        <w:t>effectué</w:t>
      </w:r>
      <w:r w:rsidR="00BA0495">
        <w:t xml:space="preserve"> des recherches </w:t>
      </w:r>
      <w:r w:rsidR="00593CAF">
        <w:t xml:space="preserve">et j’ai </w:t>
      </w:r>
      <w:r w:rsidR="000D0480">
        <w:t>appris</w:t>
      </w:r>
      <w:r w:rsidR="00CA2411">
        <w:t xml:space="preserve"> que je pouvais recevoir les modifications </w:t>
      </w:r>
      <w:r w:rsidR="000D0480">
        <w:t>directement</w:t>
      </w:r>
      <w:r w:rsidR="00CA2411">
        <w:t xml:space="preserve"> en </w:t>
      </w:r>
      <w:r w:rsidR="000D0480">
        <w:t>faisant</w:t>
      </w:r>
      <w:r w:rsidR="00CA2411">
        <w:t xml:space="preserve"> </w:t>
      </w:r>
      <w:r w:rsidR="000D0480">
        <w:t>des pulls</w:t>
      </w:r>
      <w:r w:rsidR="00CA2411">
        <w:t xml:space="preserve"> sur </w:t>
      </w:r>
      <w:r w:rsidR="000D0480">
        <w:t>Visual</w:t>
      </w:r>
      <w:r w:rsidR="00CA2411">
        <w:t xml:space="preserve"> studio code</w:t>
      </w:r>
      <w:r w:rsidR="005E3DB3">
        <w:t xml:space="preserve"> ou en utilisant la commande &lt;&lt;git pull&gt;&gt;.</w:t>
      </w:r>
    </w:p>
    <w:p w14:paraId="14402437" w14:textId="3B728529" w:rsidR="00C470FC" w:rsidRDefault="00C470FC" w:rsidP="008327D8">
      <w:r w:rsidRPr="00C470FC">
        <w:rPr>
          <w:u w:val="single"/>
        </w:rPr>
        <w:t>Apprentissage #</w:t>
      </w:r>
      <w:r w:rsidR="00084221">
        <w:rPr>
          <w:u w:val="single"/>
        </w:rPr>
        <w:t>3</w:t>
      </w:r>
      <w:r w:rsidR="00084221" w:rsidRPr="00C470FC">
        <w:rPr>
          <w:u w:val="single"/>
        </w:rPr>
        <w:t>:</w:t>
      </w:r>
      <w:r w:rsidR="00084221" w:rsidRPr="00764CC9">
        <w:t xml:space="preserve"> J’ai</w:t>
      </w:r>
      <w:r w:rsidR="00764CC9" w:rsidRPr="00764CC9">
        <w:t xml:space="preserve"> appris à utiliser efficacement la commande</w:t>
      </w:r>
      <w:r w:rsidR="000D0480">
        <w:t xml:space="preserve"> &lt;&lt;</w:t>
      </w:r>
      <w:r w:rsidR="00764CC9" w:rsidRPr="00764CC9">
        <w:t xml:space="preserve"> git pull</w:t>
      </w:r>
      <w:r w:rsidR="000D0480">
        <w:t>&gt;&gt;</w:t>
      </w:r>
      <w:r w:rsidR="00764CC9" w:rsidRPr="00764CC9">
        <w:t xml:space="preserve"> pour synchroniser mon dépôt local avec le dépôt distant</w:t>
      </w:r>
      <w:r w:rsidR="000D0480">
        <w:t xml:space="preserve"> et ainsi, recevoir les modifications qui ont </w:t>
      </w:r>
      <w:r w:rsidR="00084221">
        <w:t>été</w:t>
      </w:r>
      <w:r w:rsidR="000D0480">
        <w:t xml:space="preserve"> effectuées par mes collègues.</w:t>
      </w:r>
    </w:p>
    <w:p w14:paraId="4FE4B86B" w14:textId="77777777" w:rsidR="00BA46AC" w:rsidRDefault="00BA46AC" w:rsidP="008327D8"/>
    <w:p w14:paraId="54288D0A" w14:textId="5C75BADD" w:rsidR="008327D8" w:rsidRDefault="00BA46AC" w:rsidP="00C734A8">
      <w:r w:rsidRPr="00C470FC">
        <w:rPr>
          <w:u w:val="single"/>
        </w:rPr>
        <w:t>Défi #</w:t>
      </w:r>
      <w:r>
        <w:rPr>
          <w:u w:val="single"/>
        </w:rPr>
        <w:t>4</w:t>
      </w:r>
      <w:r w:rsidRPr="00C470FC">
        <w:rPr>
          <w:u w:val="single"/>
        </w:rPr>
        <w:t>:</w:t>
      </w:r>
      <w:r>
        <w:rPr>
          <w:u w:val="single"/>
        </w:rPr>
        <w:t xml:space="preserve"> </w:t>
      </w:r>
      <w:r>
        <w:t xml:space="preserve"> </w:t>
      </w:r>
      <w:r w:rsidR="00CB2F81" w:rsidRPr="00CB2F81">
        <w:t xml:space="preserve">J'étais confus sur la différence entre </w:t>
      </w:r>
      <w:r w:rsidR="00CB2F81">
        <w:t>&lt;&lt;</w:t>
      </w:r>
      <w:r w:rsidR="00CB2F81" w:rsidRPr="00CB2F81">
        <w:t xml:space="preserve">git </w:t>
      </w:r>
      <w:proofErr w:type="spellStart"/>
      <w:r w:rsidR="00CB2F81" w:rsidRPr="00CB2F81">
        <w:t>fetch</w:t>
      </w:r>
      <w:proofErr w:type="spellEnd"/>
      <w:r w:rsidR="00CB2F81">
        <w:t xml:space="preserve">&gt;&gt; </w:t>
      </w:r>
      <w:r w:rsidR="00CB2F81" w:rsidRPr="00CB2F81">
        <w:t xml:space="preserve">et </w:t>
      </w:r>
      <w:r w:rsidR="00CB2F81">
        <w:t>&lt;&lt;</w:t>
      </w:r>
      <w:r w:rsidR="00CB2F81" w:rsidRPr="00CB2F81">
        <w:t>git pull</w:t>
      </w:r>
      <w:r w:rsidR="00CB2F81">
        <w:t xml:space="preserve">&gt;&gt; </w:t>
      </w:r>
      <w:r w:rsidR="005569EB">
        <w:t xml:space="preserve"> </w:t>
      </w:r>
    </w:p>
    <w:p w14:paraId="0532B64D" w14:textId="459013DC" w:rsidR="00BA46AC" w:rsidRPr="00FB5D01" w:rsidRDefault="00BA46AC" w:rsidP="00C734A8">
      <w:r w:rsidRPr="00C470FC">
        <w:rPr>
          <w:u w:val="single"/>
        </w:rPr>
        <w:t>Solution #</w:t>
      </w:r>
      <w:r>
        <w:rPr>
          <w:u w:val="single"/>
        </w:rPr>
        <w:t>4</w:t>
      </w:r>
      <w:r w:rsidRPr="00C470FC">
        <w:rPr>
          <w:u w:val="single"/>
        </w:rPr>
        <w:t>:</w:t>
      </w:r>
      <w:r w:rsidR="00FB5D01">
        <w:t xml:space="preserve"> J’ai </w:t>
      </w:r>
      <w:r w:rsidR="003B2CE0">
        <w:t>effectué</w:t>
      </w:r>
      <w:r w:rsidR="00FB5D01">
        <w:t xml:space="preserve"> quelques recherches qui m’ont permis de comprendre facilement la différence entre ces deux commandes</w:t>
      </w:r>
    </w:p>
    <w:p w14:paraId="00D9A6C5" w14:textId="39814F2C" w:rsidR="00FB5D01" w:rsidRPr="00FB5D01" w:rsidRDefault="00BA46AC" w:rsidP="00FB5D01">
      <w:pPr>
        <w:rPr>
          <w:u w:val="single"/>
        </w:rPr>
      </w:pPr>
      <w:r w:rsidRPr="00C470FC">
        <w:rPr>
          <w:u w:val="single"/>
        </w:rPr>
        <w:t>Apprentissage #</w:t>
      </w:r>
      <w:r>
        <w:rPr>
          <w:u w:val="single"/>
        </w:rPr>
        <w:t>4</w:t>
      </w:r>
      <w:r w:rsidRPr="00C470FC">
        <w:rPr>
          <w:u w:val="single"/>
        </w:rPr>
        <w:t>:</w:t>
      </w:r>
      <w:r w:rsidR="00FB5D01">
        <w:rPr>
          <w:u w:val="single"/>
        </w:rPr>
        <w:t xml:space="preserve"> </w:t>
      </w:r>
      <w:r w:rsidR="00FB5D01" w:rsidRPr="00FB5D01">
        <w:t xml:space="preserve">J'ai appris que </w:t>
      </w:r>
      <w:r w:rsidR="00FB5D01">
        <w:t>&lt;&lt;</w:t>
      </w:r>
      <w:r w:rsidR="00FB5D01" w:rsidRPr="00CB2F81">
        <w:t xml:space="preserve">git </w:t>
      </w:r>
      <w:proofErr w:type="spellStart"/>
      <w:r w:rsidR="00FB5D01" w:rsidRPr="00CB2F81">
        <w:t>fetch</w:t>
      </w:r>
      <w:proofErr w:type="spellEnd"/>
      <w:r w:rsidR="00FB5D01">
        <w:t xml:space="preserve">&gt;&gt; servait à </w:t>
      </w:r>
      <w:r w:rsidR="00FB5D01" w:rsidRPr="00FB5D01">
        <w:t>télécharge</w:t>
      </w:r>
      <w:r w:rsidR="00FB5D01">
        <w:t>r</w:t>
      </w:r>
      <w:r w:rsidR="00FB5D01" w:rsidRPr="00FB5D01">
        <w:t xml:space="preserve"> les nouvelles données du dépôt distant </w:t>
      </w:r>
      <w:r w:rsidR="00FB5D01">
        <w:t xml:space="preserve">mais </w:t>
      </w:r>
      <w:r w:rsidR="00FB5D01" w:rsidRPr="00FB5D01">
        <w:t xml:space="preserve">sans les intégrer dans ma branche locale, tandis que </w:t>
      </w:r>
      <w:r w:rsidR="00FB5D01">
        <w:t>&lt;&lt;</w:t>
      </w:r>
      <w:r w:rsidR="00FB5D01" w:rsidRPr="00CB2F81">
        <w:t>git pull</w:t>
      </w:r>
      <w:r w:rsidR="00FB5D01">
        <w:t xml:space="preserve">&gt;&gt; servait à </w:t>
      </w:r>
      <w:r w:rsidR="00FB5D01" w:rsidRPr="00FB5D01">
        <w:t>télécharge</w:t>
      </w:r>
      <w:r w:rsidR="00FB5D01">
        <w:t>r</w:t>
      </w:r>
      <w:r w:rsidR="00FB5D01" w:rsidRPr="00FB5D01">
        <w:t xml:space="preserve"> et intègre les </w:t>
      </w:r>
      <w:r w:rsidR="00FB5D01">
        <w:t>modifications</w:t>
      </w:r>
      <w:r w:rsidR="00FB5D01" w:rsidRPr="00FB5D01">
        <w:t xml:space="preserve">. </w:t>
      </w:r>
    </w:p>
    <w:p w14:paraId="2F7B1221" w14:textId="38DF9428" w:rsidR="00BA46AC" w:rsidRDefault="00BA46AC" w:rsidP="00C734A8"/>
    <w:p w14:paraId="04A6239F" w14:textId="3F9F9C27" w:rsidR="00BA46AC" w:rsidRDefault="00FB5D01" w:rsidP="00C734A8">
      <w:r w:rsidRPr="00C470FC">
        <w:rPr>
          <w:u w:val="single"/>
        </w:rPr>
        <w:t>Défi #</w:t>
      </w:r>
      <w:r w:rsidR="008A5886">
        <w:rPr>
          <w:u w:val="single"/>
        </w:rPr>
        <w:t>5</w:t>
      </w:r>
      <w:r w:rsidRPr="00C470FC">
        <w:rPr>
          <w:u w:val="single"/>
        </w:rPr>
        <w:t>:</w:t>
      </w:r>
      <w:r>
        <w:rPr>
          <w:u w:val="single"/>
        </w:rPr>
        <w:t xml:space="preserve"> </w:t>
      </w:r>
      <w:r>
        <w:t xml:space="preserve"> </w:t>
      </w:r>
      <w:r w:rsidR="005E677E">
        <w:t xml:space="preserve">À un moment j’ai eu </w:t>
      </w:r>
      <w:r w:rsidR="00897D93">
        <w:t>besoin de</w:t>
      </w:r>
      <w:r w:rsidR="005E677E">
        <w:t xml:space="preserve"> revenir </w:t>
      </w:r>
      <w:r w:rsidR="00897D93" w:rsidRPr="00897D93">
        <w:t xml:space="preserve">à une version précédente du code après </w:t>
      </w:r>
      <w:r w:rsidR="00897D93">
        <w:t>parce qu’il y avait</w:t>
      </w:r>
      <w:r w:rsidR="00897D93" w:rsidRPr="00897D93">
        <w:t xml:space="preserve"> des erreurs.</w:t>
      </w:r>
    </w:p>
    <w:p w14:paraId="6695C502" w14:textId="1426FE2F" w:rsidR="00FB5D01" w:rsidRPr="00897D93" w:rsidRDefault="00FB5D01" w:rsidP="00C734A8">
      <w:r w:rsidRPr="00C470FC">
        <w:rPr>
          <w:u w:val="single"/>
        </w:rPr>
        <w:t>Solution #</w:t>
      </w:r>
      <w:r w:rsidR="008A5886">
        <w:rPr>
          <w:u w:val="single"/>
        </w:rPr>
        <w:t>5</w:t>
      </w:r>
      <w:r w:rsidRPr="00C470FC">
        <w:rPr>
          <w:u w:val="single"/>
        </w:rPr>
        <w:t>:</w:t>
      </w:r>
      <w:r w:rsidR="00897D93" w:rsidRPr="00EB214B">
        <w:t xml:space="preserve"> </w:t>
      </w:r>
      <w:r w:rsidR="00EB214B" w:rsidRPr="00EB214B">
        <w:t>J’ai cherché sur internet et J</w:t>
      </w:r>
      <w:r w:rsidR="00897D93" w:rsidRPr="00EB214B">
        <w:t xml:space="preserve">’ai </w:t>
      </w:r>
      <w:r w:rsidR="00897D93">
        <w:t>relu les notes de cours et j</w:t>
      </w:r>
      <w:r w:rsidR="00EB214B">
        <w:t>’</w:t>
      </w:r>
      <w:r w:rsidR="00897D93">
        <w:t xml:space="preserve">ai </w:t>
      </w:r>
      <w:r w:rsidR="00EB214B">
        <w:t>trouvé</w:t>
      </w:r>
      <w:r w:rsidR="00897D93">
        <w:t xml:space="preserve"> la commande qui me permet de revenir à </w:t>
      </w:r>
      <w:r w:rsidR="00EB214B">
        <w:t>mon ancienne version</w:t>
      </w:r>
      <w:r w:rsidR="00570B33">
        <w:t xml:space="preserve"> et pour </w:t>
      </w:r>
      <w:r w:rsidR="00570B33" w:rsidRPr="00570B33">
        <w:t>annuler des commit récents.</w:t>
      </w:r>
    </w:p>
    <w:p w14:paraId="5AADCBAA" w14:textId="0DFFBAE1" w:rsidR="00FB5D01" w:rsidRDefault="00FB5D01" w:rsidP="00C734A8">
      <w:r w:rsidRPr="00C470FC">
        <w:rPr>
          <w:u w:val="single"/>
        </w:rPr>
        <w:t>Apprentissage #</w:t>
      </w:r>
      <w:r w:rsidR="008A5886">
        <w:rPr>
          <w:u w:val="single"/>
        </w:rPr>
        <w:t>5</w:t>
      </w:r>
      <w:r w:rsidRPr="00C470FC">
        <w:rPr>
          <w:u w:val="single"/>
        </w:rPr>
        <w:t>:</w:t>
      </w:r>
      <w:r>
        <w:rPr>
          <w:u w:val="single"/>
        </w:rPr>
        <w:t xml:space="preserve"> </w:t>
      </w:r>
      <w:r w:rsidR="009A7B2F" w:rsidRPr="009A7B2F">
        <w:t xml:space="preserve">J'ai appris à utiliser les commandes </w:t>
      </w:r>
      <w:r w:rsidR="007D770D">
        <w:t>&lt;&lt;</w:t>
      </w:r>
      <w:r w:rsidR="009A7B2F" w:rsidRPr="009A7B2F">
        <w:t xml:space="preserve">git </w:t>
      </w:r>
      <w:proofErr w:type="spellStart"/>
      <w:r w:rsidR="009A7B2F" w:rsidRPr="009A7B2F">
        <w:t>checkout</w:t>
      </w:r>
      <w:proofErr w:type="spellEnd"/>
      <w:r w:rsidR="007D770D">
        <w:t xml:space="preserve">&gt;&gt; </w:t>
      </w:r>
      <w:r w:rsidR="009A7B2F" w:rsidRPr="009A7B2F">
        <w:t xml:space="preserve">et </w:t>
      </w:r>
      <w:r w:rsidR="007D770D">
        <w:t>&lt;&lt;</w:t>
      </w:r>
      <w:r w:rsidR="009A7B2F" w:rsidRPr="009A7B2F">
        <w:t>git reset</w:t>
      </w:r>
      <w:r w:rsidR="007D770D">
        <w:t xml:space="preserve">&gt;&gt; </w:t>
      </w:r>
      <w:r w:rsidR="009A7B2F" w:rsidRPr="009A7B2F">
        <w:t xml:space="preserve">pour revenir à des versions </w:t>
      </w:r>
      <w:r w:rsidR="007D770D">
        <w:t>précédentes</w:t>
      </w:r>
      <w:r w:rsidR="009A7B2F" w:rsidRPr="009A7B2F">
        <w:t xml:space="preserve"> du code</w:t>
      </w:r>
      <w:r w:rsidR="007D770D">
        <w:t>, ce</w:t>
      </w:r>
      <w:r w:rsidR="009A7B2F" w:rsidRPr="009A7B2F">
        <w:t xml:space="preserve"> </w:t>
      </w:r>
      <w:r w:rsidR="007D770D">
        <w:t>qui</w:t>
      </w:r>
      <w:r w:rsidR="009A7B2F" w:rsidRPr="009A7B2F">
        <w:t xml:space="preserve"> m'a permis de récupérer </w:t>
      </w:r>
      <w:r w:rsidR="007D770D">
        <w:t>la</w:t>
      </w:r>
      <w:r w:rsidR="009A7B2F" w:rsidRPr="009A7B2F">
        <w:t xml:space="preserve"> version </w:t>
      </w:r>
      <w:r w:rsidR="003B2CE0">
        <w:t>qui ne contenait pas d’erreurs.</w:t>
      </w:r>
    </w:p>
    <w:p w14:paraId="6FA42781" w14:textId="77777777" w:rsidR="00414B96" w:rsidRDefault="00414B96" w:rsidP="00C734A8"/>
    <w:p w14:paraId="3402DEF5" w14:textId="5FF17AA7" w:rsidR="00414B96" w:rsidRPr="00FB5D01" w:rsidRDefault="00414B96" w:rsidP="00C734A8">
      <w:pPr>
        <w:rPr>
          <w:u w:val="single"/>
        </w:rPr>
      </w:pPr>
    </w:p>
    <w:p w14:paraId="33DB1BE2" w14:textId="1B541B40" w:rsidR="00075E86" w:rsidRDefault="00075E86" w:rsidP="00C734A8">
      <w:r w:rsidRPr="00075E86">
        <w:drawing>
          <wp:inline distT="0" distB="0" distL="0" distR="0" wp14:anchorId="79A3904D" wp14:editId="306C3786">
            <wp:extent cx="3452117" cy="2375074"/>
            <wp:effectExtent l="0" t="0" r="2540" b="0"/>
            <wp:docPr id="1267084229" name="Image 126708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3854" name=""/>
                    <pic:cNvPicPr/>
                  </pic:nvPicPr>
                  <pic:blipFill rotWithShape="1">
                    <a:blip r:embed="rId14"/>
                    <a:srcRect l="5552" t="7841" r="8378" b="8539"/>
                    <a:stretch/>
                  </pic:blipFill>
                  <pic:spPr bwMode="auto">
                    <a:xfrm>
                      <a:off x="0" y="0"/>
                      <a:ext cx="3452117" cy="2375074"/>
                    </a:xfrm>
                    <a:prstGeom prst="rect">
                      <a:avLst/>
                    </a:prstGeom>
                    <a:ln>
                      <a:noFill/>
                    </a:ln>
                    <a:extLst>
                      <a:ext uri="{53640926-AAD7-44D8-BBD7-CCE9431645EC}">
                        <a14:shadowObscured xmlns:a14="http://schemas.microsoft.com/office/drawing/2010/main"/>
                      </a:ext>
                    </a:extLst>
                  </pic:spPr>
                </pic:pic>
              </a:graphicData>
            </a:graphic>
          </wp:inline>
        </w:drawing>
      </w:r>
    </w:p>
    <w:p w14:paraId="4556C306" w14:textId="77777777" w:rsidR="002B1E96" w:rsidRDefault="002B1E96" w:rsidP="00C734A8"/>
    <w:p w14:paraId="0473B883" w14:textId="77777777" w:rsidR="00C734A8" w:rsidRDefault="00C734A8" w:rsidP="00C734A8"/>
    <w:p w14:paraId="4D4EDB86" w14:textId="77777777" w:rsidR="00C734A8" w:rsidRPr="00C734A8" w:rsidRDefault="00C734A8" w:rsidP="00C734A8"/>
    <w:p w14:paraId="344DC621" w14:textId="77777777" w:rsidR="0013796D" w:rsidRDefault="0013796D" w:rsidP="00B720A6"/>
    <w:p w14:paraId="15E4E98A" w14:textId="77777777" w:rsidR="004347FE" w:rsidRPr="00A035A4" w:rsidRDefault="004347FE" w:rsidP="00B720A6"/>
    <w:sectPr w:rsidR="004347FE" w:rsidRPr="00A035A4">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QK3Rdi32" int2:invalidationBookmarkName="" int2:hashCode="Wvsc3fd8XPbyUZ" int2:id="NPfp22P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C6"/>
    <w:rsid w:val="000355E7"/>
    <w:rsid w:val="00064F0E"/>
    <w:rsid w:val="00065C33"/>
    <w:rsid w:val="00075E86"/>
    <w:rsid w:val="00084221"/>
    <w:rsid w:val="000A3DBA"/>
    <w:rsid w:val="000B08A6"/>
    <w:rsid w:val="000C4BE4"/>
    <w:rsid w:val="000D0480"/>
    <w:rsid w:val="000E25E8"/>
    <w:rsid w:val="000E5564"/>
    <w:rsid w:val="0013796D"/>
    <w:rsid w:val="00141EBA"/>
    <w:rsid w:val="00152384"/>
    <w:rsid w:val="00174484"/>
    <w:rsid w:val="00176699"/>
    <w:rsid w:val="00183074"/>
    <w:rsid w:val="001C3842"/>
    <w:rsid w:val="001D06EA"/>
    <w:rsid w:val="001E2D5E"/>
    <w:rsid w:val="001F1038"/>
    <w:rsid w:val="001F4118"/>
    <w:rsid w:val="0021029D"/>
    <w:rsid w:val="0021772F"/>
    <w:rsid w:val="002222DF"/>
    <w:rsid w:val="00233211"/>
    <w:rsid w:val="00255B1A"/>
    <w:rsid w:val="00270D26"/>
    <w:rsid w:val="0027412D"/>
    <w:rsid w:val="0027761F"/>
    <w:rsid w:val="002825A3"/>
    <w:rsid w:val="002B1E96"/>
    <w:rsid w:val="002E753A"/>
    <w:rsid w:val="002E76CF"/>
    <w:rsid w:val="002F1E04"/>
    <w:rsid w:val="003337B0"/>
    <w:rsid w:val="003450CE"/>
    <w:rsid w:val="003665A9"/>
    <w:rsid w:val="00397872"/>
    <w:rsid w:val="003A0701"/>
    <w:rsid w:val="003A3707"/>
    <w:rsid w:val="003A5952"/>
    <w:rsid w:val="003B2CE0"/>
    <w:rsid w:val="003C506C"/>
    <w:rsid w:val="003D6FC2"/>
    <w:rsid w:val="00414B96"/>
    <w:rsid w:val="00430A95"/>
    <w:rsid w:val="004347FE"/>
    <w:rsid w:val="00436AFE"/>
    <w:rsid w:val="00467B12"/>
    <w:rsid w:val="00496E44"/>
    <w:rsid w:val="004972B8"/>
    <w:rsid w:val="004B0115"/>
    <w:rsid w:val="005040BD"/>
    <w:rsid w:val="0050763C"/>
    <w:rsid w:val="00546D33"/>
    <w:rsid w:val="005569EB"/>
    <w:rsid w:val="00570B33"/>
    <w:rsid w:val="00577074"/>
    <w:rsid w:val="00593CAF"/>
    <w:rsid w:val="005E3DB3"/>
    <w:rsid w:val="005E677E"/>
    <w:rsid w:val="0060467D"/>
    <w:rsid w:val="00606068"/>
    <w:rsid w:val="00615417"/>
    <w:rsid w:val="0062678D"/>
    <w:rsid w:val="00631F6E"/>
    <w:rsid w:val="00634B35"/>
    <w:rsid w:val="00650EDA"/>
    <w:rsid w:val="00661F7B"/>
    <w:rsid w:val="0067197F"/>
    <w:rsid w:val="00681366"/>
    <w:rsid w:val="00683D75"/>
    <w:rsid w:val="00692D3E"/>
    <w:rsid w:val="006A144D"/>
    <w:rsid w:val="006C113E"/>
    <w:rsid w:val="006D3845"/>
    <w:rsid w:val="006D3993"/>
    <w:rsid w:val="006D7F0A"/>
    <w:rsid w:val="006F49F6"/>
    <w:rsid w:val="00715539"/>
    <w:rsid w:val="00730B75"/>
    <w:rsid w:val="00745299"/>
    <w:rsid w:val="007549F2"/>
    <w:rsid w:val="00764CC9"/>
    <w:rsid w:val="007C6AD8"/>
    <w:rsid w:val="007D3EAA"/>
    <w:rsid w:val="007D770D"/>
    <w:rsid w:val="007E0C72"/>
    <w:rsid w:val="008040F4"/>
    <w:rsid w:val="00811EE2"/>
    <w:rsid w:val="008327D8"/>
    <w:rsid w:val="00843543"/>
    <w:rsid w:val="00846F1C"/>
    <w:rsid w:val="00897D93"/>
    <w:rsid w:val="008A5886"/>
    <w:rsid w:val="008D48A7"/>
    <w:rsid w:val="008E39BE"/>
    <w:rsid w:val="00905A4F"/>
    <w:rsid w:val="009557C7"/>
    <w:rsid w:val="009619BA"/>
    <w:rsid w:val="0096282A"/>
    <w:rsid w:val="00975B51"/>
    <w:rsid w:val="009A7B2F"/>
    <w:rsid w:val="009B2CCB"/>
    <w:rsid w:val="00A035A4"/>
    <w:rsid w:val="00A06FAA"/>
    <w:rsid w:val="00A12625"/>
    <w:rsid w:val="00A301C6"/>
    <w:rsid w:val="00A3423A"/>
    <w:rsid w:val="00A9225E"/>
    <w:rsid w:val="00AA137A"/>
    <w:rsid w:val="00AA24BB"/>
    <w:rsid w:val="00AB0F7F"/>
    <w:rsid w:val="00AC386A"/>
    <w:rsid w:val="00AE0CB4"/>
    <w:rsid w:val="00AE719A"/>
    <w:rsid w:val="00AF2B4C"/>
    <w:rsid w:val="00B220FB"/>
    <w:rsid w:val="00B365B7"/>
    <w:rsid w:val="00B57797"/>
    <w:rsid w:val="00B6410C"/>
    <w:rsid w:val="00B720A6"/>
    <w:rsid w:val="00B7524D"/>
    <w:rsid w:val="00B8041D"/>
    <w:rsid w:val="00B95683"/>
    <w:rsid w:val="00BA0495"/>
    <w:rsid w:val="00BA07A6"/>
    <w:rsid w:val="00BA46AC"/>
    <w:rsid w:val="00BE48D2"/>
    <w:rsid w:val="00BF5277"/>
    <w:rsid w:val="00C470FC"/>
    <w:rsid w:val="00C50E18"/>
    <w:rsid w:val="00C734A8"/>
    <w:rsid w:val="00C93097"/>
    <w:rsid w:val="00CA2411"/>
    <w:rsid w:val="00CB2F81"/>
    <w:rsid w:val="00CC7BC6"/>
    <w:rsid w:val="00CD7070"/>
    <w:rsid w:val="00D07E42"/>
    <w:rsid w:val="00D11B79"/>
    <w:rsid w:val="00D373E9"/>
    <w:rsid w:val="00D46C0D"/>
    <w:rsid w:val="00D87E49"/>
    <w:rsid w:val="00DD00FF"/>
    <w:rsid w:val="00DF3AC7"/>
    <w:rsid w:val="00E65D6B"/>
    <w:rsid w:val="00E65F78"/>
    <w:rsid w:val="00E665F9"/>
    <w:rsid w:val="00E75AAC"/>
    <w:rsid w:val="00E94B45"/>
    <w:rsid w:val="00EA4965"/>
    <w:rsid w:val="00EA5910"/>
    <w:rsid w:val="00EB214B"/>
    <w:rsid w:val="00EB70B1"/>
    <w:rsid w:val="00ED3049"/>
    <w:rsid w:val="00EE06FE"/>
    <w:rsid w:val="00EE2044"/>
    <w:rsid w:val="00EE6E4A"/>
    <w:rsid w:val="00EE7428"/>
    <w:rsid w:val="00F311E7"/>
    <w:rsid w:val="00F47BF5"/>
    <w:rsid w:val="00F55B55"/>
    <w:rsid w:val="00F64552"/>
    <w:rsid w:val="00F850D9"/>
    <w:rsid w:val="00FA6B3E"/>
    <w:rsid w:val="00FB5D01"/>
    <w:rsid w:val="01C3405E"/>
    <w:rsid w:val="08467703"/>
    <w:rsid w:val="16CEAA5E"/>
    <w:rsid w:val="21A48F19"/>
    <w:rsid w:val="24A7A521"/>
    <w:rsid w:val="331856B3"/>
    <w:rsid w:val="3B1A2D70"/>
    <w:rsid w:val="3C4BF213"/>
    <w:rsid w:val="5744A8CA"/>
    <w:rsid w:val="7E015D0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E867C"/>
  <w15:chartTrackingRefBased/>
  <w15:docId w15:val="{9A706B34-D660-E747-8AB4-0838B5CD2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7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D70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D70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707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7070"/>
    <w:pPr>
      <w:outlineLvl w:val="9"/>
    </w:pPr>
    <w:rPr>
      <w:kern w:val="0"/>
      <w:lang w:eastAsia="fr-CA"/>
      <w14:ligatures w14:val="none"/>
    </w:rPr>
  </w:style>
  <w:style w:type="paragraph" w:styleId="TM1">
    <w:name w:val="toc 1"/>
    <w:basedOn w:val="Normal"/>
    <w:next w:val="Normal"/>
    <w:autoRedefine/>
    <w:uiPriority w:val="39"/>
    <w:unhideWhenUsed/>
    <w:rsid w:val="00CD7070"/>
    <w:pPr>
      <w:spacing w:after="100"/>
    </w:pPr>
  </w:style>
  <w:style w:type="character" w:styleId="Hyperlien">
    <w:name w:val="Hyperlink"/>
    <w:basedOn w:val="Policepardfaut"/>
    <w:uiPriority w:val="99"/>
    <w:unhideWhenUsed/>
    <w:rsid w:val="00CD7070"/>
    <w:rPr>
      <w:color w:val="0563C1" w:themeColor="hyperlink"/>
      <w:u w:val="single"/>
    </w:rPr>
  </w:style>
  <w:style w:type="character" w:customStyle="1" w:styleId="Titre2Car">
    <w:name w:val="Titre 2 Car"/>
    <w:basedOn w:val="Policepardfaut"/>
    <w:link w:val="Titre2"/>
    <w:uiPriority w:val="9"/>
    <w:rsid w:val="00CD707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CD7070"/>
    <w:pPr>
      <w:spacing w:after="100"/>
      <w:ind w:left="220"/>
    </w:pPr>
  </w:style>
  <w:style w:type="character" w:customStyle="1" w:styleId="Titre3Car">
    <w:name w:val="Titre 3 Car"/>
    <w:basedOn w:val="Policepardfaut"/>
    <w:link w:val="Titre3"/>
    <w:uiPriority w:val="9"/>
    <w:rsid w:val="00CD7070"/>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D7070"/>
    <w:pPr>
      <w:spacing w:after="100"/>
      <w:ind w:left="440"/>
    </w:pPr>
  </w:style>
  <w:style w:type="character" w:styleId="Mentionnonrsolue">
    <w:name w:val="Unresolved Mention"/>
    <w:basedOn w:val="Policepardfaut"/>
    <w:uiPriority w:val="99"/>
    <w:semiHidden/>
    <w:unhideWhenUsed/>
    <w:rsid w:val="00546D33"/>
    <w:rPr>
      <w:color w:val="605E5C"/>
      <w:shd w:val="clear" w:color="auto" w:fill="E1DFDD"/>
    </w:rPr>
  </w:style>
  <w:style w:type="character" w:customStyle="1" w:styleId="ui-provider">
    <w:name w:val="ui-provider"/>
    <w:basedOn w:val="Policepardfaut"/>
    <w:rsid w:val="0027761F"/>
  </w:style>
  <w:style w:type="paragraph" w:styleId="NormalWeb">
    <w:name w:val="Normal (Web)"/>
    <w:basedOn w:val="Normal"/>
    <w:uiPriority w:val="99"/>
    <w:unhideWhenUsed/>
    <w:rsid w:val="006D3993"/>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128300">
      <w:bodyDiv w:val="1"/>
      <w:marLeft w:val="0"/>
      <w:marRight w:val="0"/>
      <w:marTop w:val="0"/>
      <w:marBottom w:val="0"/>
      <w:divBdr>
        <w:top w:val="none" w:sz="0" w:space="0" w:color="auto"/>
        <w:left w:val="none" w:sz="0" w:space="0" w:color="auto"/>
        <w:bottom w:val="none" w:sz="0" w:space="0" w:color="auto"/>
        <w:right w:val="none" w:sz="0" w:space="0" w:color="auto"/>
      </w:divBdr>
    </w:div>
    <w:div w:id="1410814046">
      <w:bodyDiv w:val="1"/>
      <w:marLeft w:val="0"/>
      <w:marRight w:val="0"/>
      <w:marTop w:val="0"/>
      <w:marBottom w:val="0"/>
      <w:divBdr>
        <w:top w:val="none" w:sz="0" w:space="0" w:color="auto"/>
        <w:left w:val="none" w:sz="0" w:space="0" w:color="auto"/>
        <w:bottom w:val="none" w:sz="0" w:space="0" w:color="auto"/>
        <w:right w:val="none" w:sz="0" w:space="0" w:color="auto"/>
      </w:divBdr>
    </w:div>
    <w:div w:id="1441534312">
      <w:bodyDiv w:val="1"/>
      <w:marLeft w:val="0"/>
      <w:marRight w:val="0"/>
      <w:marTop w:val="0"/>
      <w:marBottom w:val="0"/>
      <w:divBdr>
        <w:top w:val="none" w:sz="0" w:space="0" w:color="auto"/>
        <w:left w:val="none" w:sz="0" w:space="0" w:color="auto"/>
        <w:bottom w:val="none" w:sz="0" w:space="0" w:color="auto"/>
        <w:right w:val="none" w:sz="0" w:space="0" w:color="auto"/>
      </w:divBdr>
    </w:div>
    <w:div w:id="18919174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tsy.com/ca-fr/market/tajine_marocain"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etsy.com/ca-fr/market/poterie_kabyle" TargetMode="External"/><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interest.c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figma.com/fr-f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ouae/Downloads/20231021182202_tp1_univer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F4929-3A84-4D52-953E-1DD615E5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20231021182202_tp1_univers.dotx</Template>
  <TotalTime>138</TotalTime>
  <Pages>1</Pages>
  <Words>1684</Words>
  <Characters>9262</Characters>
  <Application>Microsoft Office Word</Application>
  <DocSecurity>4</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10925</CharactersWithSpaces>
  <SharedDoc>false</SharedDoc>
  <HLinks>
    <vt:vector size="96" baseType="variant">
      <vt:variant>
        <vt:i4>5898286</vt:i4>
      </vt:variant>
      <vt:variant>
        <vt:i4>84</vt:i4>
      </vt:variant>
      <vt:variant>
        <vt:i4>0</vt:i4>
      </vt:variant>
      <vt:variant>
        <vt:i4>5</vt:i4>
      </vt:variant>
      <vt:variant>
        <vt:lpwstr>https://www.etsy.com/ca-fr/market/tajine_marocain</vt:lpwstr>
      </vt:variant>
      <vt:variant>
        <vt:lpwstr/>
      </vt:variant>
      <vt:variant>
        <vt:i4>6488088</vt:i4>
      </vt:variant>
      <vt:variant>
        <vt:i4>81</vt:i4>
      </vt:variant>
      <vt:variant>
        <vt:i4>0</vt:i4>
      </vt:variant>
      <vt:variant>
        <vt:i4>5</vt:i4>
      </vt:variant>
      <vt:variant>
        <vt:lpwstr>https://www.etsy.com/ca-fr/market/poterie_kabyle</vt:lpwstr>
      </vt:variant>
      <vt:variant>
        <vt:lpwstr/>
      </vt:variant>
      <vt:variant>
        <vt:i4>1769545</vt:i4>
      </vt:variant>
      <vt:variant>
        <vt:i4>78</vt:i4>
      </vt:variant>
      <vt:variant>
        <vt:i4>0</vt:i4>
      </vt:variant>
      <vt:variant>
        <vt:i4>5</vt:i4>
      </vt:variant>
      <vt:variant>
        <vt:lpwstr>https://www.pinterest.ca/</vt:lpwstr>
      </vt:variant>
      <vt:variant>
        <vt:lpwstr/>
      </vt:variant>
      <vt:variant>
        <vt:i4>1638423</vt:i4>
      </vt:variant>
      <vt:variant>
        <vt:i4>75</vt:i4>
      </vt:variant>
      <vt:variant>
        <vt:i4>0</vt:i4>
      </vt:variant>
      <vt:variant>
        <vt:i4>5</vt:i4>
      </vt:variant>
      <vt:variant>
        <vt:lpwstr>https://www.figma.com/fr-fr/</vt:lpwstr>
      </vt:variant>
      <vt:variant>
        <vt:lpwstr/>
      </vt:variant>
      <vt:variant>
        <vt:i4>1376316</vt:i4>
      </vt:variant>
      <vt:variant>
        <vt:i4>68</vt:i4>
      </vt:variant>
      <vt:variant>
        <vt:i4>0</vt:i4>
      </vt:variant>
      <vt:variant>
        <vt:i4>5</vt:i4>
      </vt:variant>
      <vt:variant>
        <vt:lpwstr/>
      </vt:variant>
      <vt:variant>
        <vt:lpwstr>_Toc167999343</vt:lpwstr>
      </vt:variant>
      <vt:variant>
        <vt:i4>1376316</vt:i4>
      </vt:variant>
      <vt:variant>
        <vt:i4>62</vt:i4>
      </vt:variant>
      <vt:variant>
        <vt:i4>0</vt:i4>
      </vt:variant>
      <vt:variant>
        <vt:i4>5</vt:i4>
      </vt:variant>
      <vt:variant>
        <vt:lpwstr/>
      </vt:variant>
      <vt:variant>
        <vt:lpwstr>_Toc167999342</vt:lpwstr>
      </vt:variant>
      <vt:variant>
        <vt:i4>1376316</vt:i4>
      </vt:variant>
      <vt:variant>
        <vt:i4>56</vt:i4>
      </vt:variant>
      <vt:variant>
        <vt:i4>0</vt:i4>
      </vt:variant>
      <vt:variant>
        <vt:i4>5</vt:i4>
      </vt:variant>
      <vt:variant>
        <vt:lpwstr/>
      </vt:variant>
      <vt:variant>
        <vt:lpwstr>_Toc167999341</vt:lpwstr>
      </vt:variant>
      <vt:variant>
        <vt:i4>1376316</vt:i4>
      </vt:variant>
      <vt:variant>
        <vt:i4>50</vt:i4>
      </vt:variant>
      <vt:variant>
        <vt:i4>0</vt:i4>
      </vt:variant>
      <vt:variant>
        <vt:i4>5</vt:i4>
      </vt:variant>
      <vt:variant>
        <vt:lpwstr/>
      </vt:variant>
      <vt:variant>
        <vt:lpwstr>_Toc167999340</vt:lpwstr>
      </vt:variant>
      <vt:variant>
        <vt:i4>1179708</vt:i4>
      </vt:variant>
      <vt:variant>
        <vt:i4>44</vt:i4>
      </vt:variant>
      <vt:variant>
        <vt:i4>0</vt:i4>
      </vt:variant>
      <vt:variant>
        <vt:i4>5</vt:i4>
      </vt:variant>
      <vt:variant>
        <vt:lpwstr/>
      </vt:variant>
      <vt:variant>
        <vt:lpwstr>_Toc167999339</vt:lpwstr>
      </vt:variant>
      <vt:variant>
        <vt:i4>1179708</vt:i4>
      </vt:variant>
      <vt:variant>
        <vt:i4>38</vt:i4>
      </vt:variant>
      <vt:variant>
        <vt:i4>0</vt:i4>
      </vt:variant>
      <vt:variant>
        <vt:i4>5</vt:i4>
      </vt:variant>
      <vt:variant>
        <vt:lpwstr/>
      </vt:variant>
      <vt:variant>
        <vt:lpwstr>_Toc167999338</vt:lpwstr>
      </vt:variant>
      <vt:variant>
        <vt:i4>1179708</vt:i4>
      </vt:variant>
      <vt:variant>
        <vt:i4>32</vt:i4>
      </vt:variant>
      <vt:variant>
        <vt:i4>0</vt:i4>
      </vt:variant>
      <vt:variant>
        <vt:i4>5</vt:i4>
      </vt:variant>
      <vt:variant>
        <vt:lpwstr/>
      </vt:variant>
      <vt:variant>
        <vt:lpwstr>_Toc167999337</vt:lpwstr>
      </vt:variant>
      <vt:variant>
        <vt:i4>1179708</vt:i4>
      </vt:variant>
      <vt:variant>
        <vt:i4>26</vt:i4>
      </vt:variant>
      <vt:variant>
        <vt:i4>0</vt:i4>
      </vt:variant>
      <vt:variant>
        <vt:i4>5</vt:i4>
      </vt:variant>
      <vt:variant>
        <vt:lpwstr/>
      </vt:variant>
      <vt:variant>
        <vt:lpwstr>_Toc167999336</vt:lpwstr>
      </vt:variant>
      <vt:variant>
        <vt:i4>1179708</vt:i4>
      </vt:variant>
      <vt:variant>
        <vt:i4>20</vt:i4>
      </vt:variant>
      <vt:variant>
        <vt:i4>0</vt:i4>
      </vt:variant>
      <vt:variant>
        <vt:i4>5</vt:i4>
      </vt:variant>
      <vt:variant>
        <vt:lpwstr/>
      </vt:variant>
      <vt:variant>
        <vt:lpwstr>_Toc167999335</vt:lpwstr>
      </vt:variant>
      <vt:variant>
        <vt:i4>1179708</vt:i4>
      </vt:variant>
      <vt:variant>
        <vt:i4>14</vt:i4>
      </vt:variant>
      <vt:variant>
        <vt:i4>0</vt:i4>
      </vt:variant>
      <vt:variant>
        <vt:i4>5</vt:i4>
      </vt:variant>
      <vt:variant>
        <vt:lpwstr/>
      </vt:variant>
      <vt:variant>
        <vt:lpwstr>_Toc167999334</vt:lpwstr>
      </vt:variant>
      <vt:variant>
        <vt:i4>1179708</vt:i4>
      </vt:variant>
      <vt:variant>
        <vt:i4>8</vt:i4>
      </vt:variant>
      <vt:variant>
        <vt:i4>0</vt:i4>
      </vt:variant>
      <vt:variant>
        <vt:i4>5</vt:i4>
      </vt:variant>
      <vt:variant>
        <vt:lpwstr/>
      </vt:variant>
      <vt:variant>
        <vt:lpwstr>_Toc167999333</vt:lpwstr>
      </vt:variant>
      <vt:variant>
        <vt:i4>1179708</vt:i4>
      </vt:variant>
      <vt:variant>
        <vt:i4>2</vt:i4>
      </vt:variant>
      <vt:variant>
        <vt:i4>0</vt:i4>
      </vt:variant>
      <vt:variant>
        <vt:i4>5</vt:i4>
      </vt:variant>
      <vt:variant>
        <vt:lpwstr/>
      </vt:variant>
      <vt:variant>
        <vt:lpwstr>_Toc167999332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Douae Ouhammou</dc:creator>
  <cp:keywords/>
  <dc:description/>
  <cp:lastModifiedBy>Ouhammou, Douae</cp:lastModifiedBy>
  <cp:revision>130</cp:revision>
  <dcterms:created xsi:type="dcterms:W3CDTF">2024-05-30T20:23:00Z</dcterms:created>
  <dcterms:modified xsi:type="dcterms:W3CDTF">2024-05-31T05:31:00Z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2024-05-30T20:49:54Z</vt:lpwstr>
  </property>
  <property fmtid="{D5CDD505-2E9C-101B-9397-08002B2CF9AE}" pid="4" name="MSIP_Label_6b615819-ba40-4aaf-a034-39fd1d37cddf_Method">
    <vt:lpwstr>Privileged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232655b3-0065-4b9a-abd7-71c7fb211def</vt:lpwstr>
  </property>
  <property fmtid="{D5CDD505-2E9C-101B-9397-08002B2CF9AE}" pid="8" name="MSIP_Label_6b615819-ba40-4aaf-a034-39fd1d37cddf_ContentBits">
    <vt:lpwstr>0</vt:lpwstr>
  </property>
</Properties>
</file>